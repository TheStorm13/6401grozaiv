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ED4AF" w14:textId="77777777" w:rsidR="00165265" w:rsidRDefault="00165265" w:rsidP="00A22A43">
      <w:pPr>
        <w:pStyle w:val="a2"/>
        <w:rPr>
          <w:bCs/>
        </w:rPr>
      </w:pPr>
      <w:r w:rsidRPr="00F47912">
        <w:t xml:space="preserve">МИНИСТЕРСТВО </w:t>
      </w:r>
      <w:r w:rsidR="0002457D" w:rsidRPr="00F47912">
        <w:t xml:space="preserve">НАУКИ </w:t>
      </w:r>
      <w:r w:rsidRPr="00F47912">
        <w:t xml:space="preserve">И </w:t>
      </w:r>
      <w:r w:rsidR="0002457D" w:rsidRPr="00A22A43">
        <w:t>ВЫСШЕГО</w:t>
      </w:r>
      <w:r w:rsidR="0002457D" w:rsidRPr="00F47912">
        <w:t>ОБРАЗОВАНИЯ</w:t>
      </w:r>
      <w:r w:rsidRPr="00113C1C">
        <w:br/>
      </w:r>
      <w:r w:rsidRPr="00F47912">
        <w:t>РОССИЙСКОЙ ФЕДЕРАЦИИ</w:t>
      </w:r>
    </w:p>
    <w:p w14:paraId="2B7238AF" w14:textId="77777777" w:rsidR="00A22A43" w:rsidRPr="00A22A43" w:rsidRDefault="00A22A43" w:rsidP="00521366"/>
    <w:p w14:paraId="57F555C2" w14:textId="77777777" w:rsidR="00165265" w:rsidRPr="00113C1C" w:rsidRDefault="00150B0B" w:rsidP="00A22A43">
      <w:pPr>
        <w:pStyle w:val="a2"/>
      </w:pPr>
      <w:r>
        <w:t>ф</w:t>
      </w:r>
      <w:r w:rsidR="00165265">
        <w:t>едеральное г</w:t>
      </w:r>
      <w:r w:rsidR="00165265" w:rsidRPr="001B21E4">
        <w:t xml:space="preserve">осударственное </w:t>
      </w:r>
      <w:r w:rsidR="00165265">
        <w:t xml:space="preserve">автономное </w:t>
      </w:r>
      <w:r w:rsidR="00165265" w:rsidRPr="00113C1C">
        <w:br/>
      </w:r>
      <w:r w:rsidR="00165265" w:rsidRPr="001B21E4">
        <w:t>образовательное</w:t>
      </w:r>
      <w:r w:rsidR="002E13EA">
        <w:t xml:space="preserve"> </w:t>
      </w:r>
      <w:r w:rsidR="00165265" w:rsidRPr="001B21E4">
        <w:t>учреждение высшего образования</w:t>
      </w:r>
      <w:r w:rsidR="00165265" w:rsidRPr="001B21E4">
        <w:br/>
      </w:r>
      <w:r w:rsidR="00165265">
        <w:t>«С</w:t>
      </w:r>
      <w:r w:rsidR="00165265" w:rsidRPr="001B21E4">
        <w:t xml:space="preserve">амарский </w:t>
      </w:r>
      <w:r w:rsidR="00165265">
        <w:t xml:space="preserve">национальный исследовательский </w:t>
      </w:r>
      <w:r w:rsidR="00165265" w:rsidRPr="001B21E4">
        <w:t xml:space="preserve">университет </w:t>
      </w:r>
      <w:r w:rsidR="00165265">
        <w:br/>
      </w:r>
      <w:r w:rsidR="00165265" w:rsidRPr="001B21E4">
        <w:t>имени академика С.П. Королева</w:t>
      </w:r>
      <w:r w:rsidR="00165265">
        <w:t>»</w:t>
      </w:r>
      <w:r w:rsidR="00A22A43">
        <w:br/>
      </w:r>
      <w:r w:rsidR="00165265" w:rsidRPr="00B03AAA">
        <w:rPr>
          <w:bCs/>
        </w:rPr>
        <w:t>(</w:t>
      </w:r>
      <w:r w:rsidR="00165265">
        <w:rPr>
          <w:bCs/>
        </w:rPr>
        <w:t>Самарский университет)</w:t>
      </w:r>
    </w:p>
    <w:p w14:paraId="79E7D88D" w14:textId="77777777" w:rsidR="00165265" w:rsidRDefault="00165265" w:rsidP="00A22A43">
      <w:pPr>
        <w:pStyle w:val="a2"/>
      </w:pPr>
    </w:p>
    <w:p w14:paraId="4E6B9AB3" w14:textId="77777777" w:rsidR="00165265" w:rsidRPr="00D84EC0" w:rsidRDefault="005C5A77" w:rsidP="00A22A43">
      <w:pPr>
        <w:pStyle w:val="a2"/>
      </w:pPr>
      <w:r>
        <w:t>Институт ин</w:t>
      </w:r>
      <w:r w:rsidRPr="00A22A43">
        <w:rPr>
          <w:rStyle w:val="-0"/>
        </w:rPr>
        <w:t>формати</w:t>
      </w:r>
      <w:r>
        <w:t>ки</w:t>
      </w:r>
      <w:r w:rsidR="00165265">
        <w:t xml:space="preserve"> и </w:t>
      </w:r>
      <w:r>
        <w:t>кибернет</w:t>
      </w:r>
      <w:r w:rsidR="00165265">
        <w:t>ики</w:t>
      </w:r>
    </w:p>
    <w:p w14:paraId="111A9A13" w14:textId="77777777" w:rsidR="00165265" w:rsidRPr="001B21E4" w:rsidRDefault="00165265" w:rsidP="00A22A43">
      <w:pPr>
        <w:pStyle w:val="a2"/>
      </w:pPr>
      <w:r w:rsidRPr="00D84EC0">
        <w:t>Кафедра технической кибернетики</w:t>
      </w:r>
    </w:p>
    <w:p w14:paraId="44958499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70CB62D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DB5B8F5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F857C53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EFF5696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4A9C1EA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F80E695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F1A9AED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AB643CD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D53D0D0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037E7E07" w14:textId="77777777" w:rsidR="00155442" w:rsidRDefault="00155442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6B58A71" w14:textId="77777777" w:rsidR="00155442" w:rsidRPr="00532BA9" w:rsidRDefault="00155442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D8CD7DC" w14:textId="77777777" w:rsidR="00165265" w:rsidRPr="00532BA9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6AD277D8" w14:textId="2511B94D" w:rsidR="00155442" w:rsidRDefault="00155442" w:rsidP="00E84955">
      <w:pPr>
        <w:pStyle w:val="a2"/>
      </w:pPr>
      <w:r>
        <w:t xml:space="preserve">Отчёт по предмету «Технологии программирования на </w:t>
      </w:r>
      <w:r>
        <w:rPr>
          <w:lang w:val="en-US"/>
        </w:rPr>
        <w:t>Python</w:t>
      </w:r>
      <w:r>
        <w:t>»</w:t>
      </w:r>
    </w:p>
    <w:p w14:paraId="51ABC5EA" w14:textId="77777777" w:rsidR="00E84955" w:rsidRDefault="00E84955" w:rsidP="00E84955">
      <w:pPr>
        <w:pStyle w:val="a2"/>
      </w:pPr>
    </w:p>
    <w:p w14:paraId="02F0AD66" w14:textId="77777777" w:rsidR="00E84955" w:rsidRPr="00E84955" w:rsidRDefault="00E84955" w:rsidP="00E84955">
      <w:pPr>
        <w:pStyle w:val="a2"/>
      </w:pPr>
    </w:p>
    <w:p w14:paraId="274C9148" w14:textId="77777777" w:rsidR="00155442" w:rsidRPr="00E443ED" w:rsidRDefault="00155442" w:rsidP="00466139">
      <w:pPr>
        <w:shd w:val="clear" w:color="auto" w:fill="FFFFFF"/>
        <w:ind w:left="58"/>
        <w:jc w:val="center"/>
        <w:rPr>
          <w:sz w:val="12"/>
          <w:szCs w:val="16"/>
        </w:rPr>
      </w:pPr>
    </w:p>
    <w:p w14:paraId="3F6E3BB7" w14:textId="77777777" w:rsidR="00165265" w:rsidRDefault="00165265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2F5BD0B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861EF24" w14:textId="77777777" w:rsidR="0009637C" w:rsidRDefault="0009637C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0200EFF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8EC3216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84A73F3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B4EF1CA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E9EBB49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A839E62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65FFEA7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BB91979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712F167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CC3C9F9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E2808DC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0E8AAA1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8E699A2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1A0D011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15AF710" w14:textId="77777777" w:rsidR="0055446E" w:rsidRPr="007971D6" w:rsidRDefault="0055446E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9C50751" w14:textId="77777777" w:rsidR="00466139" w:rsidRPr="007971D6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6B6747D" w14:textId="0D9749DF" w:rsidR="001C58DF" w:rsidRDefault="001C58DF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150B0B">
        <w:rPr>
          <w:sz w:val="28"/>
          <w:szCs w:val="28"/>
        </w:rPr>
        <w:t>Обучающийся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73AD">
        <w:rPr>
          <w:sz w:val="28"/>
          <w:szCs w:val="28"/>
        </w:rPr>
        <w:t>И</w:t>
      </w:r>
      <w:r w:rsidR="002566E7">
        <w:rPr>
          <w:sz w:val="28"/>
          <w:szCs w:val="28"/>
        </w:rPr>
        <w:t>.</w:t>
      </w:r>
      <w:r w:rsidR="00A573AD">
        <w:rPr>
          <w:sz w:val="28"/>
          <w:szCs w:val="28"/>
        </w:rPr>
        <w:t>В</w:t>
      </w:r>
      <w:r w:rsidR="002566E7">
        <w:rPr>
          <w:sz w:val="28"/>
          <w:szCs w:val="28"/>
        </w:rPr>
        <w:t>.</w:t>
      </w:r>
      <w:r w:rsidR="00A573AD">
        <w:rPr>
          <w:sz w:val="28"/>
          <w:szCs w:val="28"/>
        </w:rPr>
        <w:t>Гроза</w:t>
      </w:r>
      <w:r w:rsidRPr="00E443ED">
        <w:rPr>
          <w:sz w:val="28"/>
          <w:szCs w:val="28"/>
        </w:rPr>
        <w:t xml:space="preserve"> </w:t>
      </w:r>
    </w:p>
    <w:p w14:paraId="209F8C85" w14:textId="77777777" w:rsidR="001C58DF" w:rsidRPr="00422D76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23DE8B22" w14:textId="77777777" w:rsidR="001C58DF" w:rsidRPr="00E443ED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FF0000"/>
          <w:sz w:val="16"/>
          <w:szCs w:val="16"/>
        </w:rPr>
      </w:pPr>
      <w:r>
        <w:rPr>
          <w:color w:val="000000"/>
          <w:sz w:val="16"/>
          <w:szCs w:val="16"/>
        </w:rPr>
        <w:tab/>
      </w:r>
    </w:p>
    <w:p w14:paraId="2B8C4F66" w14:textId="77777777" w:rsidR="001C58DF" w:rsidRPr="00635E3B" w:rsidRDefault="00155442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="00E443ED">
        <w:rPr>
          <w:sz w:val="28"/>
          <w:szCs w:val="28"/>
        </w:rPr>
        <w:tab/>
      </w:r>
      <w:r w:rsidR="00E443ED">
        <w:rPr>
          <w:sz w:val="28"/>
          <w:szCs w:val="28"/>
        </w:rPr>
        <w:tab/>
        <w:t>Н</w:t>
      </w:r>
      <w:r w:rsidR="001C58DF">
        <w:rPr>
          <w:sz w:val="28"/>
          <w:szCs w:val="28"/>
        </w:rPr>
        <w:t>.В</w:t>
      </w:r>
      <w:r w:rsidR="001C58DF" w:rsidRPr="001B21E4">
        <w:rPr>
          <w:sz w:val="28"/>
          <w:szCs w:val="28"/>
        </w:rPr>
        <w:t>.</w:t>
      </w:r>
      <w:r w:rsidR="00E443ED">
        <w:rPr>
          <w:sz w:val="28"/>
          <w:szCs w:val="28"/>
        </w:rPr>
        <w:t>Головастиков</w:t>
      </w:r>
    </w:p>
    <w:p w14:paraId="40CED0CD" w14:textId="77777777" w:rsidR="001C58DF" w:rsidRPr="00422D76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592D0CA8" w14:textId="77777777" w:rsidR="00466139" w:rsidRPr="00532BA9" w:rsidRDefault="00466139" w:rsidP="00466139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14:paraId="304B6E1C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8CC0349" w14:textId="77777777" w:rsidR="0046613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5A6DC91" w14:textId="77777777" w:rsidR="0046613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D686060" w14:textId="77777777" w:rsidR="005C5A77" w:rsidRDefault="005C5A77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845F11A" w14:textId="77777777" w:rsidR="005C5A77" w:rsidRDefault="005C5A77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E3F756C" w14:textId="77777777" w:rsidR="00CB479E" w:rsidRDefault="00CB479E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3887731" w14:textId="77777777" w:rsidR="00CB479E" w:rsidRPr="00DC2FC5" w:rsidRDefault="00CB479E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5516D2A" w14:textId="77777777" w:rsidR="00466139" w:rsidRPr="00DC2FC5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FD5C059" w14:textId="77777777" w:rsidR="00466139" w:rsidRPr="00DC2FC5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640D2E1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FE6AC39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F69E02B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BC9CD2D" w14:textId="77777777" w:rsidR="005C5A77" w:rsidRDefault="00466139" w:rsidP="00D1514F">
      <w:pPr>
        <w:pStyle w:val="a2"/>
      </w:pPr>
      <w:r w:rsidRPr="00635E3B">
        <w:t>С</w:t>
      </w:r>
      <w:r w:rsidR="00F12BB1" w:rsidRPr="00635E3B">
        <w:t>амара</w:t>
      </w:r>
      <w:r w:rsidRPr="00635E3B">
        <w:t xml:space="preserve">  20</w:t>
      </w:r>
      <w:r w:rsidR="00F059B4">
        <w:t>2</w:t>
      </w:r>
      <w:r w:rsidR="00155442">
        <w:t>5</w:t>
      </w:r>
      <w:r w:rsidR="005C5A77">
        <w:br w:type="page"/>
      </w:r>
    </w:p>
    <w:p w14:paraId="07D12559" w14:textId="77777777" w:rsidR="00466139" w:rsidRDefault="00466139" w:rsidP="003B5E88">
      <w:pPr>
        <w:pStyle w:val="a7"/>
      </w:pPr>
      <w:bookmarkStart w:id="0" w:name="_Toc419299846"/>
      <w:bookmarkStart w:id="1" w:name="_Toc419300618"/>
      <w:bookmarkStart w:id="2" w:name="_Toc419322231"/>
      <w:bookmarkStart w:id="3" w:name="_Toc419495476"/>
      <w:bookmarkStart w:id="4" w:name="_Toc419495556"/>
      <w:bookmarkStart w:id="5" w:name="_Toc419495644"/>
      <w:bookmarkStart w:id="6" w:name="_Toc102385401"/>
      <w:bookmarkStart w:id="7" w:name="_Toc102388283"/>
      <w:bookmarkStart w:id="8" w:name="_Toc102389587"/>
      <w:bookmarkStart w:id="9" w:name="_Toc102425291"/>
      <w:bookmarkStart w:id="10" w:name="_Toc102485618"/>
      <w:r w:rsidRPr="00B9237C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0438B4D8" w14:textId="264AAE0A" w:rsidR="00BF6A82" w:rsidRDefault="00A463D1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 w:rsidR="00F27874">
            <w:instrText xml:space="preserve"> TOC \o "1-4" \h \z \u </w:instrText>
          </w:r>
          <w:r>
            <w:fldChar w:fldCharType="separate"/>
          </w:r>
          <w:hyperlink w:anchor="_Toc216731366" w:history="1">
            <w:r w:rsidR="00BF6A82" w:rsidRPr="0079176A">
              <w:rPr>
                <w:rStyle w:val="Hyperlink"/>
              </w:rPr>
              <w:t>1 Введение</w:t>
            </w:r>
            <w:r w:rsidR="00BF6A82">
              <w:rPr>
                <w:webHidden/>
              </w:rPr>
              <w:tab/>
            </w:r>
            <w:r w:rsidR="00BF6A82">
              <w:rPr>
                <w:webHidden/>
              </w:rPr>
              <w:fldChar w:fldCharType="begin"/>
            </w:r>
            <w:r w:rsidR="00BF6A82">
              <w:rPr>
                <w:webHidden/>
              </w:rPr>
              <w:instrText xml:space="preserve"> PAGEREF _Toc216731366 \h </w:instrText>
            </w:r>
            <w:r w:rsidR="00BF6A82">
              <w:rPr>
                <w:webHidden/>
              </w:rPr>
            </w:r>
            <w:r w:rsidR="00BF6A82">
              <w:rPr>
                <w:webHidden/>
              </w:rPr>
              <w:fldChar w:fldCharType="separate"/>
            </w:r>
            <w:r w:rsidR="00E505A4">
              <w:rPr>
                <w:webHidden/>
              </w:rPr>
              <w:t>3</w:t>
            </w:r>
            <w:r w:rsidR="00BF6A82">
              <w:rPr>
                <w:webHidden/>
              </w:rPr>
              <w:fldChar w:fldCharType="end"/>
            </w:r>
          </w:hyperlink>
        </w:p>
        <w:p w14:paraId="0E7E6371" w14:textId="048363CA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67" w:history="1">
            <w:r w:rsidR="00BF6A82" w:rsidRPr="0079176A">
              <w:rPr>
                <w:rStyle w:val="Hyperlink"/>
                <w:noProof/>
              </w:rPr>
              <w:t>1.1 Первое задание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_Toc216731367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3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21B99688" w14:textId="44C8065A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68" w:history="1">
            <w:r w:rsidR="00BF6A82" w:rsidRPr="0079176A">
              <w:rPr>
                <w:rStyle w:val="Hyperlink"/>
                <w:noProof/>
              </w:rPr>
              <w:t>1.2 Второе задание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_Toc216731368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3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67D0A6E3" w14:textId="0122ADC7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69" w:history="1">
            <w:r w:rsidR="00BF6A82" w:rsidRPr="0079176A">
              <w:rPr>
                <w:rStyle w:val="Hyperlink"/>
                <w:noProof/>
              </w:rPr>
              <w:t>1.3 Третье задание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_Toc216731369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4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4A9F373E" w14:textId="59678796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0" w:history="1">
            <w:r w:rsidR="00BF6A82" w:rsidRPr="0079176A">
              <w:rPr>
                <w:rStyle w:val="Hyperlink"/>
                <w:noProof/>
              </w:rPr>
              <w:t>1.4 Четвертое задание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_Toc216731370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4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59172B20" w14:textId="0EAD296A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1" w:history="1">
            <w:r w:rsidR="00BF6A82" w:rsidRPr="0079176A">
              <w:rPr>
                <w:rStyle w:val="Hyperlink"/>
                <w:noProof/>
              </w:rPr>
              <w:t>1.5 Пятое задание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_Toc216731371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4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68DE5027" w14:textId="2A3FC0F1" w:rsidR="00BF6A82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2" w:history="1">
            <w:r w:rsidR="00BF6A82" w:rsidRPr="0079176A">
              <w:rPr>
                <w:rStyle w:val="Hyperlink"/>
              </w:rPr>
              <w:t>2 Основная часть</w:t>
            </w:r>
            <w:r w:rsidR="00BF6A82">
              <w:rPr>
                <w:webHidden/>
              </w:rPr>
              <w:tab/>
            </w:r>
            <w:r w:rsidR="00BF6A82">
              <w:rPr>
                <w:webHidden/>
              </w:rPr>
              <w:fldChar w:fldCharType="begin"/>
            </w:r>
            <w:r w:rsidR="00BF6A82">
              <w:rPr>
                <w:webHidden/>
              </w:rPr>
              <w:instrText xml:space="preserve"> PAGEREF _Toc216731372 \h </w:instrText>
            </w:r>
            <w:r w:rsidR="00BF6A82">
              <w:rPr>
                <w:webHidden/>
              </w:rPr>
            </w:r>
            <w:r w:rsidR="00BF6A82">
              <w:rPr>
                <w:webHidden/>
              </w:rPr>
              <w:fldChar w:fldCharType="separate"/>
            </w:r>
            <w:r w:rsidR="00E505A4">
              <w:rPr>
                <w:webHidden/>
              </w:rPr>
              <w:t>6</w:t>
            </w:r>
            <w:r w:rsidR="00BF6A82">
              <w:rPr>
                <w:webHidden/>
              </w:rPr>
              <w:fldChar w:fldCharType="end"/>
            </w:r>
          </w:hyperlink>
        </w:p>
        <w:p w14:paraId="33B5C6BB" w14:textId="38B73E8B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3" w:history="1">
            <w:r w:rsidR="00BF6A82" w:rsidRPr="0079176A">
              <w:rPr>
                <w:rStyle w:val="Hyperlink"/>
                <w:noProof/>
              </w:rPr>
              <w:t>2.1</w:t>
            </w:r>
            <w:r w:rsidR="00BF6A82" w:rsidRPr="0079176A">
              <w:rPr>
                <w:rStyle w:val="Hyperlink"/>
                <w:bCs/>
                <w:noProof/>
              </w:rPr>
              <w:t xml:space="preserve"> Модуль cat_image.py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_Toc216731373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5F95B040" w14:textId="05B63C9D" w:rsidR="00BF6A82" w:rsidRDefault="00000000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4" w:history="1">
            <w:r w:rsidR="00BF6A82" w:rsidRPr="0079176A">
              <w:rPr>
                <w:rStyle w:val="Hyperlink"/>
                <w:noProof/>
                <w:lang w:val="en-US"/>
              </w:rPr>
              <w:t>2.1.1</w:t>
            </w:r>
            <w:r w:rsidR="00BF6A82" w:rsidRPr="0079176A">
              <w:rPr>
                <w:rStyle w:val="Hyperlink"/>
                <w:noProof/>
              </w:rPr>
              <w:t xml:space="preserve"> Класс </w:t>
            </w:r>
            <w:r w:rsidR="00BF6A82" w:rsidRPr="0079176A">
              <w:rPr>
                <w:rStyle w:val="Hyperlink"/>
                <w:noProof/>
                <w:lang w:val="en-US"/>
              </w:rPr>
              <w:t>CatImage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_Toc216731374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0C97698F" w14:textId="202FF952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5" w:history="1">
            <w:r w:rsidR="00BF6A82" w:rsidRPr="0079176A">
              <w:rPr>
                <w:rStyle w:val="Hyperlink"/>
                <w:noProof/>
              </w:rPr>
              <w:t>2.2</w:t>
            </w:r>
            <w:r w:rsidR="00BF6A82" w:rsidRPr="0079176A">
              <w:rPr>
                <w:rStyle w:val="Hyperlink"/>
                <w:bCs/>
                <w:noProof/>
              </w:rPr>
              <w:t xml:space="preserve"> Модуль image_processing.py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_Toc216731375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27B9526A" w14:textId="200A6E72" w:rsidR="00BF6A82" w:rsidRDefault="00000000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6" w:history="1">
            <w:r w:rsidR="00BF6A82" w:rsidRPr="0079176A">
              <w:rPr>
                <w:rStyle w:val="Hyperlink"/>
                <w:noProof/>
              </w:rPr>
              <w:t xml:space="preserve">2.2.1 Класс </w:t>
            </w:r>
            <w:r w:rsidR="00BF6A82" w:rsidRPr="0079176A">
              <w:rPr>
                <w:rStyle w:val="Hyperlink"/>
                <w:bCs/>
                <w:noProof/>
              </w:rPr>
              <w:t>ImageProcessing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_Toc216731376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0B9B8095" w14:textId="522D536D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7" w:history="1">
            <w:r w:rsidR="00BF6A82" w:rsidRPr="0079176A">
              <w:rPr>
                <w:rStyle w:val="Hyperlink"/>
                <w:noProof/>
                <w:lang w:val="en-US"/>
              </w:rPr>
              <w:t>2.3</w:t>
            </w:r>
            <w:r w:rsidR="00BF6A82" w:rsidRPr="0079176A">
              <w:rPr>
                <w:rStyle w:val="Hyperlink"/>
                <w:bCs/>
                <w:noProof/>
              </w:rPr>
              <w:t xml:space="preserve"> Модуль cat_image_processor.py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_Toc216731377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67A07FF6" w14:textId="31E81FDD" w:rsidR="00BF6A82" w:rsidRDefault="00000000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8" w:history="1">
            <w:r w:rsidR="00BF6A82" w:rsidRPr="0079176A">
              <w:rPr>
                <w:rStyle w:val="Hyperlink"/>
                <w:noProof/>
              </w:rPr>
              <w:t xml:space="preserve">2.3.1 Класс </w:t>
            </w:r>
            <w:r w:rsidR="00BF6A82" w:rsidRPr="0079176A">
              <w:rPr>
                <w:rStyle w:val="Hyperlink"/>
                <w:bCs/>
                <w:noProof/>
              </w:rPr>
              <w:t>CatImageProcessor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_Toc216731378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1359E42D" w14:textId="783A4006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9" w:history="1">
            <w:r w:rsidR="00BF6A82" w:rsidRPr="0079176A">
              <w:rPr>
                <w:rStyle w:val="Hyperlink"/>
                <w:bCs/>
                <w:noProof/>
              </w:rPr>
              <w:t>2.4 Модуль</w:t>
            </w:r>
            <w:r w:rsidR="00BF6A82" w:rsidRPr="0079176A">
              <w:rPr>
                <w:rStyle w:val="Hyperlink"/>
                <w:bCs/>
                <w:noProof/>
                <w:lang w:val="en-US"/>
              </w:rPr>
              <w:t> cat_api_client.py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_Toc216731379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7A9343B9" w14:textId="26091232" w:rsidR="00BF6A82" w:rsidRDefault="00000000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0" w:history="1">
            <w:r w:rsidR="00BF6A82" w:rsidRPr="0079176A">
              <w:rPr>
                <w:rStyle w:val="Hyperlink"/>
                <w:noProof/>
              </w:rPr>
              <w:t xml:space="preserve">2.4.1 Класс </w:t>
            </w:r>
            <w:r w:rsidR="00BF6A82" w:rsidRPr="0079176A">
              <w:rPr>
                <w:rStyle w:val="Hyperlink"/>
                <w:bCs/>
                <w:noProof/>
              </w:rPr>
              <w:t>CatAPIClient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_Toc216731380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7E9A04F1" w14:textId="713DF0D0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1" w:history="1">
            <w:r w:rsidR="00BF6A82" w:rsidRPr="0079176A">
              <w:rPr>
                <w:rStyle w:val="Hyperlink"/>
                <w:bCs/>
                <w:noProof/>
              </w:rPr>
              <w:t>2.5 Модуль</w:t>
            </w:r>
            <w:r w:rsidR="00BF6A82" w:rsidRPr="0079176A">
              <w:rPr>
                <w:rStyle w:val="Hyperlink"/>
                <w:bCs/>
                <w:noProof/>
                <w:lang w:val="en-US"/>
              </w:rPr>
              <w:t> </w:t>
            </w:r>
            <w:r w:rsidR="00BF6A82" w:rsidRPr="0079176A">
              <w:rPr>
                <w:rStyle w:val="Hyperlink"/>
                <w:bCs/>
                <w:noProof/>
              </w:rPr>
              <w:t>logger</w:t>
            </w:r>
            <w:r w:rsidR="00BF6A82" w:rsidRPr="0079176A">
              <w:rPr>
                <w:rStyle w:val="Hyperlink"/>
                <w:bCs/>
                <w:noProof/>
                <w:lang w:val="en-US"/>
              </w:rPr>
              <w:t>.py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_Toc216731381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75BC91C0" w14:textId="39D9DD70" w:rsidR="00BF6A82" w:rsidRDefault="00000000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2" w:history="1">
            <w:r w:rsidR="00BF6A82" w:rsidRPr="0079176A">
              <w:rPr>
                <w:rStyle w:val="Hyperlink"/>
                <w:noProof/>
              </w:rPr>
              <w:t xml:space="preserve">2.5.1 Класс </w:t>
            </w:r>
            <w:r w:rsidR="00BF6A82" w:rsidRPr="0079176A">
              <w:rPr>
                <w:rStyle w:val="Hyperlink"/>
                <w:bCs/>
                <w:noProof/>
              </w:rPr>
              <w:t>PipelineLogger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_Toc216731382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5E306ADC" w14:textId="003A01F7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3" w:history="1">
            <w:r w:rsidR="00BF6A82" w:rsidRPr="0079176A">
              <w:rPr>
                <w:rStyle w:val="Hyperlink"/>
                <w:bCs/>
                <w:noProof/>
              </w:rPr>
              <w:t>2.6 Модуль</w:t>
            </w:r>
            <w:r w:rsidR="00BF6A82" w:rsidRPr="0079176A">
              <w:rPr>
                <w:rStyle w:val="Hyperlink"/>
                <w:bCs/>
                <w:noProof/>
                <w:lang w:val="en-US"/>
              </w:rPr>
              <w:t> </w:t>
            </w:r>
            <w:r w:rsidR="00BF6A82" w:rsidRPr="0079176A">
              <w:rPr>
                <w:rStyle w:val="Hyperlink"/>
                <w:bCs/>
                <w:noProof/>
              </w:rPr>
              <w:t>cat_pipeline</w:t>
            </w:r>
            <w:r w:rsidR="00BF6A82" w:rsidRPr="0079176A">
              <w:rPr>
                <w:rStyle w:val="Hyperlink"/>
                <w:bCs/>
                <w:noProof/>
                <w:lang w:val="en-US"/>
              </w:rPr>
              <w:t>.py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_Toc216731383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02805A5C" w14:textId="19882A1B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4" w:history="1">
            <w:r w:rsidR="00BF6A82" w:rsidRPr="0079176A">
              <w:rPr>
                <w:rStyle w:val="Hyperlink"/>
                <w:noProof/>
              </w:rPr>
              <w:t>2.7 Покрытие тестами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_Toc216731384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11172622" w14:textId="58CAB8A7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5" w:history="1">
            <w:r w:rsidR="00BF6A82" w:rsidRPr="0079176A">
              <w:rPr>
                <w:rStyle w:val="Hyperlink"/>
                <w:noProof/>
              </w:rPr>
              <w:t>2.8 Сетевое взаимодействие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_Toc216731385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401EAE5C" w14:textId="4002A673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6" w:history="1">
            <w:r w:rsidR="00BF6A82" w:rsidRPr="0079176A">
              <w:rPr>
                <w:rStyle w:val="Hyperlink"/>
                <w:noProof/>
              </w:rPr>
              <w:t>2.9 Основные используемые библиотеки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_Toc216731386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8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7413DF41" w14:textId="7E706372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7" w:history="1">
            <w:r w:rsidR="00BF6A82" w:rsidRPr="0079176A">
              <w:rPr>
                <w:rStyle w:val="Hyperlink"/>
                <w:noProof/>
              </w:rPr>
              <w:t>2.10 Инструкция по запуску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_Toc216731387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8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3968A6AB" w14:textId="05C1BAF7" w:rsidR="00BF6A82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8" w:history="1">
            <w:r w:rsidR="00BF6A82" w:rsidRPr="0079176A">
              <w:rPr>
                <w:rStyle w:val="Hyperlink"/>
              </w:rPr>
              <w:t>3 Заключение</w:t>
            </w:r>
            <w:r w:rsidR="00BF6A82">
              <w:rPr>
                <w:webHidden/>
              </w:rPr>
              <w:tab/>
            </w:r>
            <w:r w:rsidR="00BF6A82">
              <w:rPr>
                <w:webHidden/>
              </w:rPr>
              <w:fldChar w:fldCharType="begin"/>
            </w:r>
            <w:r w:rsidR="00BF6A82">
              <w:rPr>
                <w:webHidden/>
              </w:rPr>
              <w:instrText xml:space="preserve"> PAGEREF _Toc216731388 \h </w:instrText>
            </w:r>
            <w:r w:rsidR="00BF6A82">
              <w:rPr>
                <w:webHidden/>
              </w:rPr>
            </w:r>
            <w:r w:rsidR="00BF6A82">
              <w:rPr>
                <w:webHidden/>
              </w:rPr>
              <w:fldChar w:fldCharType="separate"/>
            </w:r>
            <w:r w:rsidR="00E505A4">
              <w:rPr>
                <w:webHidden/>
              </w:rPr>
              <w:t>10</w:t>
            </w:r>
            <w:r w:rsidR="00BF6A82">
              <w:rPr>
                <w:webHidden/>
              </w:rPr>
              <w:fldChar w:fldCharType="end"/>
            </w:r>
          </w:hyperlink>
        </w:p>
        <w:p w14:paraId="7ECEB0E1" w14:textId="2C6842B3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9" w:history="1">
            <w:r w:rsidR="00BF6A82" w:rsidRPr="0079176A">
              <w:rPr>
                <w:rStyle w:val="Hyperlink"/>
                <w:noProof/>
              </w:rPr>
              <w:t xml:space="preserve">Приложение А – ссылка на репозиторий </w:t>
            </w:r>
            <w:r w:rsidR="00BF6A82" w:rsidRPr="0079176A">
              <w:rPr>
                <w:rStyle w:val="Hyperlink"/>
                <w:noProof/>
                <w:lang w:val="en-US"/>
              </w:rPr>
              <w:t>GitHub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_Toc216731389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11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5A64A1DF" w14:textId="6C431788" w:rsidR="00BF6A82" w:rsidRDefault="00000000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90" w:history="1">
            <w:r w:rsidR="00BF6A82" w:rsidRPr="0079176A">
              <w:rPr>
                <w:rStyle w:val="Hyperlink"/>
                <w:noProof/>
              </w:rPr>
              <w:t>Приложение Б – основные зависимости проекта</w:t>
            </w:r>
            <w:r w:rsidR="00BF6A82">
              <w:rPr>
                <w:noProof/>
                <w:webHidden/>
              </w:rPr>
              <w:tab/>
            </w:r>
            <w:r w:rsidR="00BF6A82">
              <w:rPr>
                <w:noProof/>
                <w:webHidden/>
              </w:rPr>
              <w:fldChar w:fldCharType="begin"/>
            </w:r>
            <w:r w:rsidR="00BF6A82">
              <w:rPr>
                <w:noProof/>
                <w:webHidden/>
              </w:rPr>
              <w:instrText xml:space="preserve"> PAGEREF _Toc216731390 \h </w:instrText>
            </w:r>
            <w:r w:rsidR="00BF6A82">
              <w:rPr>
                <w:noProof/>
                <w:webHidden/>
              </w:rPr>
            </w:r>
            <w:r w:rsidR="00BF6A82"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12</w:t>
            </w:r>
            <w:r w:rsidR="00BF6A82">
              <w:rPr>
                <w:noProof/>
                <w:webHidden/>
              </w:rPr>
              <w:fldChar w:fldCharType="end"/>
            </w:r>
          </w:hyperlink>
        </w:p>
        <w:p w14:paraId="02766970" w14:textId="61A2C4D9" w:rsidR="00F27874" w:rsidRPr="00FD445E" w:rsidRDefault="00A463D1" w:rsidP="009F6673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064CDE55" w14:textId="77FB84C5" w:rsidR="0061354D" w:rsidRPr="00F22BA5" w:rsidRDefault="007858DB" w:rsidP="00F22BA5">
      <w:pPr>
        <w:pStyle w:val="1"/>
      </w:pPr>
      <w:bookmarkStart w:id="11" w:name="_Toc216731366"/>
      <w:r w:rsidRPr="00F22BA5">
        <w:lastRenderedPageBreak/>
        <w:t>Введение</w:t>
      </w:r>
      <w:bookmarkEnd w:id="11"/>
    </w:p>
    <w:p w14:paraId="6E3F9E11" w14:textId="77777777" w:rsidR="00C5339D" w:rsidRPr="00C5339D" w:rsidRDefault="00C5339D" w:rsidP="00C5339D">
      <w:pPr>
        <w:pStyle w:val="1-"/>
      </w:pPr>
      <w:r w:rsidRPr="00C5339D">
        <w:t>Основная задача работы — разработка комплексного программного решения для загрузки, анализа и хранения изображений кошек с использованием внешнего API (The Cat API). В ходе выполнения проекта были успешно освоены и применены на практике следующие современные подходы в программировании на Python:</w:t>
      </w:r>
    </w:p>
    <w:p w14:paraId="199FDBC1" w14:textId="6C82CD20" w:rsidR="00C5339D" w:rsidRPr="00C5339D" w:rsidRDefault="00C5339D" w:rsidP="00C5339D">
      <w:pPr>
        <w:pStyle w:val="1-"/>
        <w:numPr>
          <w:ilvl w:val="0"/>
          <w:numId w:val="20"/>
        </w:numPr>
      </w:pPr>
      <w:r w:rsidRPr="00C5339D">
        <w:t>Методы компьютерного зрения, включая операцию свёртки, выделение границ объектов и обнаружение углов.</w:t>
      </w:r>
    </w:p>
    <w:p w14:paraId="24BE2C0B" w14:textId="440BA884" w:rsidR="00C5339D" w:rsidRPr="00C5339D" w:rsidRDefault="00C5339D" w:rsidP="00C5339D">
      <w:pPr>
        <w:pStyle w:val="1-"/>
        <w:numPr>
          <w:ilvl w:val="0"/>
          <w:numId w:val="20"/>
        </w:numPr>
      </w:pPr>
      <w:r w:rsidRPr="00C5339D">
        <w:t>Механизмы для эффективной параллельной обработки данных: асинхронные функции и многопроцессорные вычисления.</w:t>
      </w:r>
    </w:p>
    <w:p w14:paraId="2EAC6CED" w14:textId="58493A72" w:rsidR="00C5339D" w:rsidRPr="00C5339D" w:rsidRDefault="00C5339D" w:rsidP="00C5339D">
      <w:pPr>
        <w:pStyle w:val="1-"/>
        <w:numPr>
          <w:ilvl w:val="0"/>
          <w:numId w:val="20"/>
        </w:numPr>
      </w:pPr>
      <w:r w:rsidRPr="00C5339D">
        <w:t>Принципы взаимодействия с внешними веб-сервисами по протоколу REST.</w:t>
      </w:r>
    </w:p>
    <w:p w14:paraId="27DB8C27" w14:textId="17E656D5" w:rsidR="00C5339D" w:rsidRPr="00C5339D" w:rsidRDefault="00C5339D" w:rsidP="00C5339D">
      <w:pPr>
        <w:pStyle w:val="1-"/>
        <w:numPr>
          <w:ilvl w:val="0"/>
          <w:numId w:val="20"/>
        </w:numPr>
      </w:pPr>
      <w:r w:rsidRPr="00C5339D">
        <w:t>Инструменты для отладки и контроля качества: всестороннее логирование и модульные тесты.</w:t>
      </w:r>
    </w:p>
    <w:p w14:paraId="188201A6" w14:textId="77777777" w:rsidR="00C5339D" w:rsidRDefault="00C5339D" w:rsidP="00C5339D">
      <w:pPr>
        <w:pStyle w:val="1-"/>
        <w:numPr>
          <w:ilvl w:val="0"/>
          <w:numId w:val="20"/>
        </w:numPr>
      </w:pPr>
      <w:r w:rsidRPr="00C5339D">
        <w:t>Практика создания хорошо структурированного, распространённого кода, оформленного в виде пакета, готового к установке и публикации в репозитории PyPI.</w:t>
      </w:r>
    </w:p>
    <w:p w14:paraId="2C9C75A8" w14:textId="74D7DE8F" w:rsidR="00C5339D" w:rsidRPr="00C5339D" w:rsidRDefault="00C5339D" w:rsidP="00C5339D">
      <w:pPr>
        <w:pStyle w:val="1-"/>
      </w:pPr>
      <w:r w:rsidRPr="00C5339D">
        <w:t>Разработка велась поэтапно, в рамках пяти лабораторных работ, где каждый новый этап вносил новый функционал и совершенствовал архитектурное решение.</w:t>
      </w:r>
    </w:p>
    <w:p w14:paraId="4DFA1F92" w14:textId="358AB3DB" w:rsidR="000A0F39" w:rsidRDefault="00E443ED" w:rsidP="000A0F39">
      <w:pPr>
        <w:pStyle w:val="2"/>
      </w:pPr>
      <w:bookmarkStart w:id="12" w:name="_Toc216731367"/>
      <w:r>
        <w:t>Первое задание</w:t>
      </w:r>
      <w:bookmarkEnd w:id="12"/>
    </w:p>
    <w:p w14:paraId="49C89BC5" w14:textId="77777777" w:rsidR="00FE5C21" w:rsidRDefault="00FE5C21" w:rsidP="00FE5C21">
      <w:pPr>
        <w:pStyle w:val="1-"/>
      </w:pPr>
      <w:r>
        <w:t>В рамках первой лабораторной работы необходимо было:</w:t>
      </w:r>
    </w:p>
    <w:p w14:paraId="414EA900" w14:textId="7240809F" w:rsidR="00FE5C21" w:rsidRDefault="00FE5C21" w:rsidP="00FE5C21">
      <w:pPr>
        <w:pStyle w:val="1-"/>
        <w:numPr>
          <w:ilvl w:val="6"/>
          <w:numId w:val="4"/>
        </w:numPr>
        <w:ind w:left="1418" w:hanging="425"/>
      </w:pPr>
      <w:r>
        <w:t>Реализовать консольное приложение для обработки изображений</w:t>
      </w:r>
    </w:p>
    <w:p w14:paraId="28232917" w14:textId="77777777" w:rsidR="00FE5C21" w:rsidRDefault="00FE5C21" w:rsidP="00FE5C21">
      <w:pPr>
        <w:pStyle w:val="1-"/>
        <w:numPr>
          <w:ilvl w:val="6"/>
          <w:numId w:val="4"/>
        </w:numPr>
        <w:ind w:left="1418" w:hanging="425"/>
      </w:pPr>
      <w:r>
        <w:t>Самостоятельно реализовать основные функции обработки изображений: свёртку изображения с ядром, преобразование RGB-изображения в оттенки серого, гамма-коррекцию, выделение границ оператором Собеля, детекцию углов методом Харриса</w:t>
      </w:r>
    </w:p>
    <w:p w14:paraId="3A1E4923" w14:textId="77777777" w:rsidR="00FE5C21" w:rsidRDefault="00FE5C21" w:rsidP="00FE5C21">
      <w:pPr>
        <w:pStyle w:val="1-"/>
        <w:numPr>
          <w:ilvl w:val="6"/>
          <w:numId w:val="4"/>
        </w:numPr>
        <w:ind w:left="1418" w:hanging="425"/>
      </w:pPr>
      <w:r>
        <w:t>Выполнить визуальное сравнение с готовыми функциями из библиотеки OpenCV</w:t>
      </w:r>
    </w:p>
    <w:p w14:paraId="2F625632" w14:textId="376BB57D" w:rsidR="00FE5C21" w:rsidRPr="000C6BA6" w:rsidRDefault="00FE5C21" w:rsidP="00FE5C21">
      <w:pPr>
        <w:pStyle w:val="1-"/>
        <w:numPr>
          <w:ilvl w:val="6"/>
          <w:numId w:val="4"/>
        </w:numPr>
        <w:ind w:left="1418" w:hanging="425"/>
      </w:pPr>
      <w:r>
        <w:lastRenderedPageBreak/>
        <w:t>Добавить замер времени выполнения операций с помощью декоратора</w:t>
      </w:r>
    </w:p>
    <w:p w14:paraId="0EDAB361" w14:textId="2075B04D" w:rsidR="000A0F39" w:rsidRDefault="00E443ED" w:rsidP="000C6BA6">
      <w:pPr>
        <w:pStyle w:val="2"/>
      </w:pPr>
      <w:bookmarkStart w:id="13" w:name="_Toc216731368"/>
      <w:r>
        <w:t>Второе задание</w:t>
      </w:r>
      <w:bookmarkEnd w:id="13"/>
    </w:p>
    <w:p w14:paraId="772036F9" w14:textId="6DCA47A6" w:rsidR="000C6BA6" w:rsidRPr="000C6BA6" w:rsidRDefault="000C6BA6" w:rsidP="000C6BA6">
      <w:pPr>
        <w:pStyle w:val="1-"/>
      </w:pPr>
      <w:r>
        <w:t>Необходимо</w:t>
      </w:r>
      <w:r>
        <w:rPr>
          <w:lang w:val="en-US"/>
        </w:rPr>
        <w:t>:</w:t>
      </w:r>
    </w:p>
    <w:p w14:paraId="6571069D" w14:textId="0C7AC24F" w:rsidR="000C6BA6" w:rsidRPr="000C6BA6" w:rsidRDefault="000C6BA6">
      <w:pPr>
        <w:pStyle w:val="1-"/>
        <w:numPr>
          <w:ilvl w:val="0"/>
          <w:numId w:val="5"/>
        </w:numPr>
      </w:pPr>
      <w:r w:rsidRPr="000C6BA6">
        <w:t>Подключиться к Cat API (https://thecatapi.com/) и получить API_KEY</w:t>
      </w:r>
    </w:p>
    <w:p w14:paraId="702CC965" w14:textId="6EA04EF9" w:rsidR="000C6BA6" w:rsidRPr="000C6BA6" w:rsidRDefault="000C6BA6">
      <w:pPr>
        <w:pStyle w:val="1-"/>
        <w:numPr>
          <w:ilvl w:val="0"/>
          <w:numId w:val="5"/>
        </w:numPr>
      </w:pPr>
      <w:r w:rsidRPr="000C6BA6">
        <w:t>Скачивать изображения животных с информацией о породе</w:t>
      </w:r>
    </w:p>
    <w:p w14:paraId="3BF3EEA9" w14:textId="30845984" w:rsidR="000C6BA6" w:rsidRPr="000C6BA6" w:rsidRDefault="000C6BA6">
      <w:pPr>
        <w:pStyle w:val="1-"/>
        <w:numPr>
          <w:ilvl w:val="0"/>
          <w:numId w:val="5"/>
        </w:numPr>
      </w:pPr>
      <w:r w:rsidRPr="000C6BA6">
        <w:t>Преобразовывать изображения в numpy-массив и выполнять выделение контуров пользовательским и библиотечным методами</w:t>
      </w:r>
    </w:p>
    <w:p w14:paraId="5D3A394E" w14:textId="28DEBDAC" w:rsidR="000C6BA6" w:rsidRPr="000C6BA6" w:rsidRDefault="000C6BA6">
      <w:pPr>
        <w:pStyle w:val="1-"/>
        <w:numPr>
          <w:ilvl w:val="0"/>
          <w:numId w:val="5"/>
        </w:numPr>
      </w:pPr>
      <w:r w:rsidRPr="000C6BA6">
        <w:t>Сохранять исходные и обработанные изображения в отдельную поддиректорию с порядковыми номерами</w:t>
      </w:r>
    </w:p>
    <w:p w14:paraId="4CB5B97C" w14:textId="21174A28" w:rsidR="000C6BA6" w:rsidRPr="000C6BA6" w:rsidRDefault="000C6BA6">
      <w:pPr>
        <w:pStyle w:val="1-"/>
        <w:numPr>
          <w:ilvl w:val="0"/>
          <w:numId w:val="5"/>
        </w:numPr>
      </w:pPr>
      <w:r w:rsidRPr="000C6BA6">
        <w:t>Инкапсулировать функционал в двух классах:</w:t>
      </w:r>
    </w:p>
    <w:p w14:paraId="0D41F558" w14:textId="26869B41" w:rsidR="000C6BA6" w:rsidRPr="000C6BA6" w:rsidRDefault="000C6BA6">
      <w:pPr>
        <w:pStyle w:val="1-"/>
        <w:numPr>
          <w:ilvl w:val="1"/>
          <w:numId w:val="5"/>
        </w:numPr>
      </w:pPr>
      <w:r w:rsidRPr="000C6BA6">
        <w:t>CatImage: хранит изображение и метаданные, методы обработки, перегрузка операторов сложения/вычитания/преобразования в строку</w:t>
      </w:r>
    </w:p>
    <w:p w14:paraId="5868DF12" w14:textId="366DED23" w:rsidR="000C6BA6" w:rsidRPr="000C6BA6" w:rsidRDefault="000C6BA6">
      <w:pPr>
        <w:pStyle w:val="1-"/>
        <w:numPr>
          <w:ilvl w:val="1"/>
          <w:numId w:val="5"/>
        </w:numPr>
      </w:pPr>
      <w:r w:rsidRPr="000C6BA6">
        <w:t>CatImageProcessor: работа с API, управление обработкой и сохранением, декоратор для замера времени методов</w:t>
      </w:r>
    </w:p>
    <w:p w14:paraId="707B335E" w14:textId="25036EDC" w:rsidR="00E443ED" w:rsidRDefault="00E443ED" w:rsidP="00E443ED">
      <w:pPr>
        <w:pStyle w:val="2"/>
      </w:pPr>
      <w:bookmarkStart w:id="14" w:name="_Toc216731369"/>
      <w:r>
        <w:t>Третье задание</w:t>
      </w:r>
      <w:bookmarkEnd w:id="14"/>
    </w:p>
    <w:p w14:paraId="167B5324" w14:textId="020A0F6B" w:rsidR="00DA1A4F" w:rsidRDefault="00DA1A4F" w:rsidP="00DA1A4F">
      <w:pPr>
        <w:pStyle w:val="1-"/>
      </w:pPr>
      <w:r>
        <w:t>Необходимо</w:t>
      </w:r>
      <w:r>
        <w:rPr>
          <w:lang w:val="en-US"/>
        </w:rPr>
        <w:t>:</w:t>
      </w:r>
    </w:p>
    <w:p w14:paraId="2D306AB1" w14:textId="46FF4BF2" w:rsidR="00400EF2" w:rsidRDefault="00400EF2">
      <w:pPr>
        <w:pStyle w:val="1-"/>
        <w:numPr>
          <w:ilvl w:val="0"/>
          <w:numId w:val="9"/>
        </w:numPr>
      </w:pPr>
      <w:r w:rsidRPr="00400EF2">
        <w:t>Написать скрипт, анализирующий данные в csv-файле в соответствии с вариантом.</w:t>
      </w:r>
    </w:p>
    <w:p w14:paraId="7608D3CC" w14:textId="0BCA3FE1" w:rsidR="00400EF2" w:rsidRDefault="00400EF2">
      <w:pPr>
        <w:pStyle w:val="1-"/>
        <w:numPr>
          <w:ilvl w:val="0"/>
          <w:numId w:val="9"/>
        </w:numPr>
      </w:pPr>
      <w:r>
        <w:t>Каждый отдельный этап обработки (чтение файла, извлечение данных, агрегация) должен осуществляться в отдельном генераторе. Генераторы должны быть организованы в пайплайн.</w:t>
      </w:r>
    </w:p>
    <w:p w14:paraId="12DEE37F" w14:textId="17FDB442" w:rsidR="00400EF2" w:rsidRPr="00400EF2" w:rsidRDefault="00400EF2">
      <w:pPr>
        <w:pStyle w:val="1-"/>
        <w:numPr>
          <w:ilvl w:val="0"/>
          <w:numId w:val="9"/>
        </w:numPr>
      </w:pPr>
      <w:r w:rsidRPr="00400EF2">
        <w:t>Вывести результаты обработки в виде графика с помощью пакета matplotlib.</w:t>
      </w:r>
    </w:p>
    <w:p w14:paraId="1666D66A" w14:textId="2BC3E545" w:rsidR="00790A79" w:rsidRDefault="00790A79" w:rsidP="00790A79">
      <w:pPr>
        <w:pStyle w:val="2"/>
      </w:pPr>
      <w:bookmarkStart w:id="15" w:name="_Toc216731370"/>
      <w:r>
        <w:t>Четвертое задание</w:t>
      </w:r>
      <w:bookmarkEnd w:id="15"/>
    </w:p>
    <w:p w14:paraId="231F3498" w14:textId="74BEA12A" w:rsidR="00790A79" w:rsidRPr="00790A79" w:rsidRDefault="00790A79" w:rsidP="00790A79">
      <w:pPr>
        <w:pStyle w:val="1-"/>
      </w:pPr>
      <w:r>
        <w:t>Необходимо</w:t>
      </w:r>
      <w:r>
        <w:rPr>
          <w:lang w:val="en-US"/>
        </w:rPr>
        <w:t>:</w:t>
      </w:r>
    </w:p>
    <w:p w14:paraId="65A48777" w14:textId="2DAC2D7B" w:rsidR="00790A79" w:rsidRDefault="00790A79">
      <w:pPr>
        <w:pStyle w:val="1-"/>
        <w:numPr>
          <w:ilvl w:val="0"/>
          <w:numId w:val="6"/>
        </w:numPr>
      </w:pPr>
      <w:r>
        <w:t>Реализовать асинхронное скачивание и сохранение изображений (библиотеки aiohttp и aiofiles)</w:t>
      </w:r>
    </w:p>
    <w:p w14:paraId="04721A69" w14:textId="08C67E0F" w:rsidR="00790A79" w:rsidRDefault="00790A79">
      <w:pPr>
        <w:pStyle w:val="1-"/>
        <w:numPr>
          <w:ilvl w:val="0"/>
          <w:numId w:val="6"/>
        </w:numPr>
      </w:pPr>
      <w:r>
        <w:lastRenderedPageBreak/>
        <w:t>Реализовать параллельную обработку изображений с помощью свёртки в отдельных процессах (multiprocessing или ProcessPoolExecutor)</w:t>
      </w:r>
    </w:p>
    <w:p w14:paraId="4D20296B" w14:textId="43708D82" w:rsidR="00790A79" w:rsidRDefault="00790A79">
      <w:pPr>
        <w:pStyle w:val="1-"/>
        <w:numPr>
          <w:ilvl w:val="0"/>
          <w:numId w:val="6"/>
        </w:numPr>
      </w:pPr>
      <w:r>
        <w:t>Порядковый номер изображения определяется в начале при получении списка URL и не меняется</w:t>
      </w:r>
    </w:p>
    <w:p w14:paraId="372F45E9" w14:textId="65E1BF9E" w:rsidR="00790A79" w:rsidRPr="006C4686" w:rsidRDefault="00790A79">
      <w:pPr>
        <w:pStyle w:val="1-"/>
        <w:numPr>
          <w:ilvl w:val="0"/>
          <w:numId w:val="6"/>
        </w:numPr>
      </w:pPr>
      <w:r>
        <w:t>Добавить замер времени работы программы и вывод информации об этапах обработки с указанием PID процессов</w:t>
      </w:r>
    </w:p>
    <w:p w14:paraId="2C584A7F" w14:textId="653D56CE" w:rsidR="006C4686" w:rsidRDefault="006C4686" w:rsidP="006C4686">
      <w:pPr>
        <w:pStyle w:val="2"/>
      </w:pPr>
      <w:bookmarkStart w:id="16" w:name="_Toc216731371"/>
      <w:r>
        <w:t>Пятое задание</w:t>
      </w:r>
      <w:bookmarkEnd w:id="16"/>
    </w:p>
    <w:p w14:paraId="6C268128" w14:textId="670E3431" w:rsidR="006C4686" w:rsidRPr="003B54FF" w:rsidRDefault="003B54FF" w:rsidP="006C4686">
      <w:pPr>
        <w:pStyle w:val="1-"/>
        <w:rPr>
          <w:lang w:val="en-US"/>
        </w:rPr>
      </w:pPr>
      <w:r>
        <w:t>Необходимо</w:t>
      </w:r>
      <w:r>
        <w:rPr>
          <w:lang w:val="en-US"/>
        </w:rPr>
        <w:t>:</w:t>
      </w:r>
    </w:p>
    <w:p w14:paraId="61B6DB0E" w14:textId="1224EC5C" w:rsidR="006C4686" w:rsidRDefault="006C4686">
      <w:pPr>
        <w:pStyle w:val="1-"/>
        <w:numPr>
          <w:ilvl w:val="0"/>
          <w:numId w:val="7"/>
        </w:numPr>
      </w:pPr>
      <w:r>
        <w:t>Добавить логирование с использованием модуля logging:</w:t>
      </w:r>
    </w:p>
    <w:p w14:paraId="49DE7850" w14:textId="61C0F163" w:rsidR="006C4686" w:rsidRDefault="006C4686">
      <w:pPr>
        <w:pStyle w:val="1-"/>
        <w:numPr>
          <w:ilvl w:val="1"/>
          <w:numId w:val="7"/>
        </w:numPr>
      </w:pPr>
      <w:r>
        <w:t>В файл app.log (уровень DEBUG с подробной информацией: время, файл, строка)</w:t>
      </w:r>
    </w:p>
    <w:p w14:paraId="6BBB88E1" w14:textId="3F2F7050" w:rsidR="006C4686" w:rsidRDefault="006C4686">
      <w:pPr>
        <w:pStyle w:val="1-"/>
        <w:numPr>
          <w:ilvl w:val="1"/>
          <w:numId w:val="7"/>
        </w:numPr>
      </w:pPr>
      <w:r>
        <w:t>В консоль (уровень INFO с краткой информацией)</w:t>
      </w:r>
    </w:p>
    <w:p w14:paraId="4AC02CFB" w14:textId="3DA0E44F" w:rsidR="006C4686" w:rsidRPr="006C4686" w:rsidRDefault="006C4686">
      <w:pPr>
        <w:pStyle w:val="1-"/>
        <w:numPr>
          <w:ilvl w:val="0"/>
          <w:numId w:val="7"/>
        </w:numPr>
      </w:pPr>
      <w:r>
        <w:t>Создать модуль тестирования с использованием unittest, реализовать минимум 2 TestCase для проверки функционала CatImage и CatImageProcessor</w:t>
      </w:r>
    </w:p>
    <w:p w14:paraId="186628E3" w14:textId="43F9C426" w:rsidR="00E443ED" w:rsidRDefault="0062365C" w:rsidP="00E443ED">
      <w:pPr>
        <w:pStyle w:val="1"/>
      </w:pPr>
      <w:bookmarkStart w:id="17" w:name="_Toc216731372"/>
      <w:r>
        <w:lastRenderedPageBreak/>
        <w:t>Основная часть</w:t>
      </w:r>
      <w:bookmarkEnd w:id="17"/>
    </w:p>
    <w:p w14:paraId="31C8F4D2" w14:textId="59D9AE58" w:rsidR="0062365C" w:rsidRPr="0062365C" w:rsidRDefault="00FE5C21" w:rsidP="0062365C">
      <w:pPr>
        <w:pStyle w:val="1-"/>
      </w:pPr>
      <w:r w:rsidRPr="00FE5C21">
        <w:t>Приложение построено по принципам объектно-ориентированного программирования и состоит из следующих основных компонентов:</w:t>
      </w:r>
    </w:p>
    <w:p w14:paraId="223B4437" w14:textId="47748BC0" w:rsidR="00E443ED" w:rsidRPr="0062365C" w:rsidRDefault="00FE5C21" w:rsidP="00FE5C21">
      <w:pPr>
        <w:pStyle w:val="2"/>
      </w:pPr>
      <w:r w:rsidRPr="00FE5C21">
        <w:t>Модуль Image</w:t>
      </w:r>
      <w:r w:rsidR="005D4BD5" w:rsidRPr="00FE5C21">
        <w:t>Cat</w:t>
      </w:r>
      <w:r w:rsidRPr="00FE5C21">
        <w:t>.py</w:t>
      </w:r>
    </w:p>
    <w:p w14:paraId="56B4AADA" w14:textId="3BA2EDD2" w:rsidR="00E443ED" w:rsidRDefault="00914B8B" w:rsidP="00914B8B">
      <w:pPr>
        <w:pStyle w:val="3"/>
        <w:rPr>
          <w:lang w:val="en-US"/>
        </w:rPr>
      </w:pPr>
      <w:bookmarkStart w:id="18" w:name="_Toc216731374"/>
      <w:r>
        <w:t xml:space="preserve">Класс </w:t>
      </w:r>
      <w:r>
        <w:rPr>
          <w:lang w:val="en-US"/>
        </w:rPr>
        <w:t>Image</w:t>
      </w:r>
      <w:bookmarkEnd w:id="18"/>
      <w:r w:rsidR="005D4BD5" w:rsidRPr="00FE5C21">
        <w:t>Cat</w:t>
      </w:r>
    </w:p>
    <w:p w14:paraId="3AE62D26" w14:textId="3F914D0D" w:rsidR="00D6220D" w:rsidRDefault="00D6220D" w:rsidP="00D6220D">
      <w:pPr>
        <w:pStyle w:val="1-"/>
      </w:pPr>
      <w:r>
        <w:t>Класс Image</w:t>
      </w:r>
      <w:r w:rsidR="005D4BD5" w:rsidRPr="00FE5C21">
        <w:t>Cat</w:t>
      </w:r>
      <w:r>
        <w:t xml:space="preserve"> инкапсулирует изображение и связанные с ним метаданные:</w:t>
      </w:r>
    </w:p>
    <w:p w14:paraId="1CD1A2E6" w14:textId="2FF0391F" w:rsidR="004F5ECC" w:rsidRDefault="004F5ECC" w:rsidP="004F5ECC">
      <w:pPr>
        <w:pStyle w:val="1-"/>
        <w:numPr>
          <w:ilvl w:val="6"/>
          <w:numId w:val="4"/>
        </w:numPr>
        <w:ind w:left="1418" w:hanging="425"/>
      </w:pPr>
      <w:r w:rsidRPr="004F5ECC">
        <w:t>index — порядковый номер объекта или изображения.</w:t>
      </w:r>
    </w:p>
    <w:p w14:paraId="414E785A" w14:textId="6CDE870F" w:rsidR="004F5ECC" w:rsidRDefault="004F5ECC" w:rsidP="004F5ECC">
      <w:pPr>
        <w:pStyle w:val="1-"/>
        <w:numPr>
          <w:ilvl w:val="6"/>
          <w:numId w:val="4"/>
        </w:numPr>
        <w:ind w:left="1418" w:hanging="425"/>
      </w:pPr>
      <w:r w:rsidRPr="004F5ECC">
        <w:t>_filename — имя файла, под которым изображение сохранено на диске.</w:t>
      </w:r>
    </w:p>
    <w:p w14:paraId="18016296" w14:textId="5ED357DC" w:rsidR="004F5ECC" w:rsidRDefault="004F5ECC" w:rsidP="004F5ECC">
      <w:pPr>
        <w:pStyle w:val="1-"/>
        <w:numPr>
          <w:ilvl w:val="6"/>
          <w:numId w:val="4"/>
        </w:numPr>
        <w:ind w:left="1418" w:hanging="425"/>
      </w:pPr>
      <w:r w:rsidRPr="004F5ECC">
        <w:t>extension — расширение файла (например, .jpg, .png и т. д.).</w:t>
      </w:r>
    </w:p>
    <w:p w14:paraId="2B764E02" w14:textId="4882D933" w:rsidR="004F5ECC" w:rsidRDefault="004F5ECC" w:rsidP="004F5ECC">
      <w:pPr>
        <w:pStyle w:val="1-"/>
        <w:numPr>
          <w:ilvl w:val="6"/>
          <w:numId w:val="4"/>
        </w:numPr>
        <w:ind w:left="1418" w:hanging="425"/>
      </w:pPr>
      <w:r w:rsidRPr="004F5ECC">
        <w:t>data — содержимое изображения, например, в виде байтов или numpy-массива.</w:t>
      </w:r>
    </w:p>
    <w:p w14:paraId="0C0C5818" w14:textId="59EBDCCF" w:rsidR="004F5ECC" w:rsidRDefault="004F5ECC" w:rsidP="004F5ECC">
      <w:pPr>
        <w:pStyle w:val="1-"/>
        <w:numPr>
          <w:ilvl w:val="6"/>
          <w:numId w:val="4"/>
        </w:numPr>
        <w:ind w:left="1418" w:hanging="425"/>
      </w:pPr>
      <w:r w:rsidRPr="004F5ECC">
        <w:t>url — источник или веб</w:t>
      </w:r>
      <w:r w:rsidRPr="004F5ECC">
        <w:noBreakHyphen/>
        <w:t>адрес, откуда было загружено изображение.</w:t>
      </w:r>
    </w:p>
    <w:p w14:paraId="0D23490F" w14:textId="77777777" w:rsidR="004F5ECC" w:rsidRDefault="004F5ECC" w:rsidP="004F5ECC">
      <w:pPr>
        <w:pStyle w:val="1-"/>
        <w:numPr>
          <w:ilvl w:val="6"/>
          <w:numId w:val="4"/>
        </w:numPr>
        <w:ind w:left="1418" w:hanging="425"/>
      </w:pPr>
      <w:r w:rsidRPr="004F5ECC">
        <w:t>breeds — список пород, к которым может принадлежать изображение (если применимо)</w:t>
      </w:r>
      <w:r>
        <w:t>.</w:t>
      </w:r>
    </w:p>
    <w:p w14:paraId="058EE0E8" w14:textId="624506D0" w:rsidR="00CF5D26" w:rsidRDefault="00D6220D" w:rsidP="004F5ECC">
      <w:pPr>
        <w:pStyle w:val="1-"/>
        <w:ind w:left="993" w:firstLine="0"/>
      </w:pPr>
      <w:r>
        <w:t xml:space="preserve">Также класс </w:t>
      </w:r>
      <w:r w:rsidR="005D4BD5">
        <w:t>р</w:t>
      </w:r>
      <w:r w:rsidR="00977B09" w:rsidRPr="00977B09">
        <w:t>еализует перегрузку операторов сложения, вычитания и преобразования в строку.</w:t>
      </w:r>
    </w:p>
    <w:p w14:paraId="30B75ACB" w14:textId="4C7FC9AD" w:rsidR="00337A54" w:rsidRPr="00337A54" w:rsidRDefault="00EE78A3" w:rsidP="00337A54">
      <w:pPr>
        <w:pStyle w:val="2"/>
      </w:pPr>
      <w:hyperlink r:id="rId8" w:tgtFrame="_blank" w:history="1">
        <w:r w:rsidRPr="00EE78A3">
          <w:t>Модуль</w:t>
        </w:r>
      </w:hyperlink>
      <w:r w:rsidRPr="00EE78A3">
        <w:t xml:space="preserve"> convolution.py</w:t>
      </w:r>
    </w:p>
    <w:p w14:paraId="0BCB37DA" w14:textId="4031D8DA" w:rsidR="00337A54" w:rsidRPr="00337A54" w:rsidRDefault="00EE78A3" w:rsidP="00337A54">
      <w:pPr>
        <w:pStyle w:val="3"/>
        <w:rPr>
          <w:lang w:val="en-US"/>
        </w:rPr>
      </w:pPr>
      <w:hyperlink r:id="rId9" w:tgtFrame="_blank" w:history="1">
        <w:r w:rsidRPr="00EE78A3">
          <w:rPr>
            <w:lang w:val="en-US"/>
          </w:rPr>
          <w:t>Класс</w:t>
        </w:r>
      </w:hyperlink>
      <w:r w:rsidRPr="00EE78A3">
        <w:rPr>
          <w:lang w:val="en-US"/>
        </w:rPr>
        <w:t xml:space="preserve"> Convolution</w:t>
      </w:r>
    </w:p>
    <w:p w14:paraId="54BD1529" w14:textId="702490ED" w:rsidR="00EE78A3" w:rsidRPr="00EE78A3" w:rsidRDefault="00EE78A3" w:rsidP="00337A54">
      <w:pPr>
        <w:pStyle w:val="1-"/>
        <w:jc w:val="left"/>
      </w:pPr>
      <w:r w:rsidRPr="00EE78A3">
        <w:t xml:space="preserve">Класс инкапсулирует операции свёртки над изображениями в формате </w:t>
      </w:r>
      <w:r w:rsidRPr="00EE78A3">
        <w:rPr>
          <w:lang w:val="en-US"/>
        </w:rPr>
        <w:t>ImageCat</w:t>
      </w:r>
      <w:r w:rsidRPr="00EE78A3">
        <w:t xml:space="preserve"> и их </w:t>
      </w:r>
      <w:r w:rsidRPr="00EE78A3">
        <w:rPr>
          <w:lang w:val="en-US"/>
        </w:rPr>
        <w:t>NumPy</w:t>
      </w:r>
      <w:r w:rsidRPr="00EE78A3">
        <w:noBreakHyphen/>
        <w:t>данными</w:t>
      </w:r>
      <w:r w:rsidR="00337A54">
        <w:t>.</w:t>
      </w:r>
      <w:r w:rsidRPr="00EE78A3">
        <w:br/>
        <w:t>Содержит:</w:t>
      </w:r>
    </w:p>
    <w:p w14:paraId="74E1AC18" w14:textId="77777777" w:rsidR="00EE78A3" w:rsidRPr="00EE78A3" w:rsidRDefault="00EE78A3" w:rsidP="00337A54">
      <w:pPr>
        <w:pStyle w:val="1-"/>
        <w:numPr>
          <w:ilvl w:val="6"/>
          <w:numId w:val="4"/>
        </w:numPr>
        <w:ind w:left="1418" w:hanging="425"/>
      </w:pPr>
      <w:r w:rsidRPr="00EE78A3">
        <w:t>Инициализацию с произвольным 2D</w:t>
      </w:r>
      <w:r w:rsidRPr="00EE78A3">
        <w:noBreakHyphen/>
        <w:t>ядром и проверкой его корректности.</w:t>
      </w:r>
    </w:p>
    <w:p w14:paraId="1A8F0385" w14:textId="1868D01E" w:rsidR="00EE78A3" w:rsidRPr="00EE78A3" w:rsidRDefault="00EE78A3" w:rsidP="00337A54">
      <w:pPr>
        <w:pStyle w:val="1-"/>
        <w:numPr>
          <w:ilvl w:val="6"/>
          <w:numId w:val="4"/>
        </w:numPr>
        <w:ind w:left="1418" w:hanging="425"/>
      </w:pPr>
      <w:r w:rsidRPr="00EE78A3">
        <w:t>Собственную обёртку над свёрткой через метод image.apply_convolution с возвратом нового ImageCat.</w:t>
      </w:r>
    </w:p>
    <w:p w14:paraId="7D3D94F4" w14:textId="19BA3AA7" w:rsidR="00EE78A3" w:rsidRPr="00EE78A3" w:rsidRDefault="00EE78A3" w:rsidP="00337A54">
      <w:pPr>
        <w:pStyle w:val="1-"/>
        <w:numPr>
          <w:ilvl w:val="6"/>
          <w:numId w:val="4"/>
        </w:numPr>
        <w:ind w:left="1418" w:hanging="425"/>
      </w:pPr>
      <w:r w:rsidRPr="00EE78A3">
        <w:t>Реализацию свёртки через cv2.filter2D для сравнения с OpenCV.</w:t>
      </w:r>
    </w:p>
    <w:p w14:paraId="0F53F269" w14:textId="5BF9D055" w:rsidR="00EE78A3" w:rsidRPr="00EE78A3" w:rsidRDefault="00EE78A3" w:rsidP="00337A54">
      <w:pPr>
        <w:pStyle w:val="1-"/>
        <w:numPr>
          <w:ilvl w:val="6"/>
          <w:numId w:val="4"/>
        </w:numPr>
        <w:ind w:left="1418" w:hanging="425"/>
      </w:pPr>
      <w:r w:rsidRPr="00EE78A3">
        <w:lastRenderedPageBreak/>
        <w:t>Статический метод run_convolution_task для запуска свёртки в отдельном процессе (</w:t>
      </w:r>
      <w:r w:rsidRPr="00EE78A3">
        <w:rPr>
          <w:lang w:val="en-US"/>
        </w:rPr>
        <w:t>multiprocessing</w:t>
      </w:r>
      <w:r w:rsidRPr="00EE78A3">
        <w:t>).</w:t>
      </w:r>
    </w:p>
    <w:p w14:paraId="22874CCF" w14:textId="0804D243" w:rsidR="00EE78A3" w:rsidRPr="00EE78A3" w:rsidRDefault="00EE78A3" w:rsidP="00337A54">
      <w:pPr>
        <w:rPr>
          <w:lang w:val="en-US"/>
        </w:rPr>
      </w:pPr>
    </w:p>
    <w:p w14:paraId="08532502" w14:textId="24DB4CAC" w:rsidR="00337A54" w:rsidRPr="00337A54" w:rsidRDefault="00EE78A3" w:rsidP="00337A54">
      <w:pPr>
        <w:pStyle w:val="2"/>
        <w:rPr>
          <w:lang w:val="en-US"/>
        </w:rPr>
      </w:pPr>
      <w:hyperlink r:id="rId10" w:tgtFrame="_blank" w:history="1">
        <w:r w:rsidRPr="00EE78A3">
          <w:t>Модуль</w:t>
        </w:r>
      </w:hyperlink>
      <w:r w:rsidRPr="00EE78A3">
        <w:t xml:space="preserve"> grayscale_converter.py</w:t>
      </w:r>
    </w:p>
    <w:p w14:paraId="3C09C4E8" w14:textId="66D6D338" w:rsidR="00337A54" w:rsidRPr="00337A54" w:rsidRDefault="00EE78A3" w:rsidP="00337A54">
      <w:pPr>
        <w:pStyle w:val="3"/>
        <w:rPr>
          <w:lang w:val="en-US"/>
        </w:rPr>
      </w:pPr>
      <w:hyperlink r:id="rId11" w:tgtFrame="_blank" w:history="1">
        <w:r w:rsidRPr="00337A54">
          <w:t>Класс</w:t>
        </w:r>
      </w:hyperlink>
      <w:r w:rsidRPr="00EE78A3">
        <w:rPr>
          <w:lang w:val="en-US"/>
        </w:rPr>
        <w:t xml:space="preserve"> GrayscaleConverter</w:t>
      </w:r>
    </w:p>
    <w:p w14:paraId="2EDC9269" w14:textId="14B0B62D" w:rsidR="00EE78A3" w:rsidRPr="00EE78A3" w:rsidRDefault="00EE78A3" w:rsidP="00323B13">
      <w:pPr>
        <w:pStyle w:val="1-"/>
        <w:jc w:val="left"/>
      </w:pPr>
      <w:r w:rsidRPr="00EE78A3">
        <w:t xml:space="preserve">Класс </w:t>
      </w:r>
      <w:r w:rsidRPr="00EE78A3">
        <w:rPr>
          <w:lang w:val="en-US"/>
        </w:rPr>
        <w:t>c</w:t>
      </w:r>
      <w:r w:rsidRPr="00EE78A3">
        <w:t xml:space="preserve"> статическими методами преобразования изображений между </w:t>
      </w:r>
      <w:r w:rsidRPr="00EE78A3">
        <w:rPr>
          <w:lang w:val="en-US"/>
        </w:rPr>
        <w:t>RGB</w:t>
      </w:r>
      <w:r w:rsidRPr="00EE78A3">
        <w:t xml:space="preserve"> и </w:t>
      </w:r>
      <w:r w:rsidRPr="00EE78A3">
        <w:rPr>
          <w:lang w:val="en-US"/>
        </w:rPr>
        <w:t>grayscale</w:t>
      </w:r>
      <w:r w:rsidRPr="00EE78A3">
        <w:t xml:space="preserve"> с учётом типа </w:t>
      </w:r>
      <w:r w:rsidRPr="00EE78A3">
        <w:rPr>
          <w:lang w:val="en-US"/>
        </w:rPr>
        <w:t>ImageCatRGB</w:t>
      </w:r>
      <w:r w:rsidRPr="00EE78A3">
        <w:t>/</w:t>
      </w:r>
      <w:r w:rsidRPr="00EE78A3">
        <w:rPr>
          <w:lang w:val="en-US"/>
        </w:rPr>
        <w:t>ImageCatGray</w:t>
      </w:r>
      <w:r w:rsidRPr="00EE78A3">
        <w:t>.</w:t>
      </w:r>
      <w:r w:rsidRPr="00EE78A3">
        <w:rPr>
          <w:lang w:val="en-US"/>
        </w:rPr>
        <w:br/>
        <w:t>Содержит:</w:t>
      </w:r>
    </w:p>
    <w:p w14:paraId="5F38ECD2" w14:textId="77777777" w:rsidR="00337A54" w:rsidRDefault="00EE78A3" w:rsidP="00337A54">
      <w:pPr>
        <w:pStyle w:val="1-"/>
        <w:numPr>
          <w:ilvl w:val="0"/>
          <w:numId w:val="23"/>
        </w:numPr>
      </w:pPr>
      <w:r w:rsidRPr="00EE78A3">
        <w:t xml:space="preserve">Собственную реализацию перевода </w:t>
      </w:r>
      <w:r w:rsidRPr="00EE78A3">
        <w:rPr>
          <w:lang w:val="en-US"/>
        </w:rPr>
        <w:t>RGB</w:t>
      </w:r>
      <w:r w:rsidRPr="00EE78A3">
        <w:t xml:space="preserve"> → </w:t>
      </w:r>
      <w:r w:rsidRPr="00EE78A3">
        <w:rPr>
          <w:lang w:val="en-US"/>
        </w:rPr>
        <w:t>grayscale</w:t>
      </w:r>
      <w:r w:rsidRPr="00EE78A3">
        <w:t xml:space="preserve"> по взвешенной формуле яркости.</w:t>
      </w:r>
    </w:p>
    <w:p w14:paraId="69DD16C7" w14:textId="77777777" w:rsidR="00337A54" w:rsidRDefault="00EE78A3" w:rsidP="00337A54">
      <w:pPr>
        <w:pStyle w:val="1-"/>
        <w:numPr>
          <w:ilvl w:val="0"/>
          <w:numId w:val="23"/>
        </w:numPr>
      </w:pPr>
      <w:r w:rsidRPr="00EE78A3">
        <w:t xml:space="preserve">Аналогичное преобразование с использованием </w:t>
      </w:r>
      <w:r w:rsidRPr="00EE78A3">
        <w:rPr>
          <w:lang w:val="en-US"/>
        </w:rPr>
        <w:t>cv</w:t>
      </w:r>
      <w:r w:rsidRPr="00EE78A3">
        <w:t>2.</w:t>
      </w:r>
      <w:r w:rsidRPr="00EE78A3">
        <w:rPr>
          <w:lang w:val="en-US"/>
        </w:rPr>
        <w:t>cvtColor</w:t>
      </w:r>
      <w:r w:rsidRPr="00EE78A3">
        <w:t>.</w:t>
      </w:r>
    </w:p>
    <w:p w14:paraId="7C01C9FD" w14:textId="3A4C1E28" w:rsidR="00EE78A3" w:rsidRPr="00EE78A3" w:rsidRDefault="00EE78A3" w:rsidP="00337A54">
      <w:pPr>
        <w:pStyle w:val="1-"/>
        <w:numPr>
          <w:ilvl w:val="0"/>
          <w:numId w:val="23"/>
        </w:numPr>
      </w:pPr>
      <w:r w:rsidRPr="00EE78A3">
        <w:t xml:space="preserve">Преобразование </w:t>
      </w:r>
      <w:r w:rsidRPr="00EE78A3">
        <w:rPr>
          <w:lang w:val="en-US"/>
        </w:rPr>
        <w:t>grayscale</w:t>
      </w:r>
      <w:r w:rsidRPr="00EE78A3">
        <w:t xml:space="preserve"> → </w:t>
      </w:r>
      <w:r w:rsidRPr="00EE78A3">
        <w:rPr>
          <w:lang w:val="en-US"/>
        </w:rPr>
        <w:t>RGB</w:t>
      </w:r>
      <w:r w:rsidRPr="00EE78A3">
        <w:t xml:space="preserve"> (обратное) для удобства визуализации и последующей обработки.</w:t>
      </w:r>
    </w:p>
    <w:p w14:paraId="3E5D891B" w14:textId="5884EF6F" w:rsidR="00337A54" w:rsidRDefault="00EE78A3" w:rsidP="00337A54">
      <w:pPr>
        <w:pStyle w:val="2"/>
      </w:pPr>
      <w:hyperlink r:id="rId12" w:tgtFrame="_blank" w:history="1">
        <w:r w:rsidRPr="00337A54">
          <w:rPr>
            <w:lang w:val="en-US"/>
          </w:rPr>
          <w:t>Модуль</w:t>
        </w:r>
      </w:hyperlink>
      <w:r w:rsidRPr="00337A54">
        <w:rPr>
          <w:lang w:val="en-US"/>
        </w:rPr>
        <w:t xml:space="preserve"> </w:t>
      </w:r>
      <w:r w:rsidRPr="00EE78A3">
        <w:rPr>
          <w:lang w:val="en-US"/>
        </w:rPr>
        <w:t>edge</w:t>
      </w:r>
      <w:r w:rsidRPr="00337A54">
        <w:rPr>
          <w:lang w:val="en-US"/>
        </w:rPr>
        <w:t>_</w:t>
      </w:r>
      <w:r w:rsidRPr="00EE78A3">
        <w:rPr>
          <w:lang w:val="en-US"/>
        </w:rPr>
        <w:t>detection</w:t>
      </w:r>
      <w:r w:rsidRPr="00EE78A3">
        <w:t>.</w:t>
      </w:r>
      <w:r w:rsidRPr="00EE78A3">
        <w:rPr>
          <w:lang w:val="en-US"/>
        </w:rPr>
        <w:t>py</w:t>
      </w:r>
    </w:p>
    <w:p w14:paraId="44FC5EBF" w14:textId="564C6079" w:rsidR="00337A54" w:rsidRPr="00337A54" w:rsidRDefault="00EE78A3" w:rsidP="00337A54">
      <w:pPr>
        <w:pStyle w:val="3"/>
        <w:rPr>
          <w:lang w:val="en-US"/>
        </w:rPr>
      </w:pPr>
      <w:hyperlink r:id="rId13" w:tgtFrame="_blank" w:history="1">
        <w:r w:rsidRPr="00337A54">
          <w:rPr>
            <w:lang w:val="en-US"/>
          </w:rPr>
          <w:t>Класс</w:t>
        </w:r>
      </w:hyperlink>
      <w:r w:rsidRPr="00337A54">
        <w:rPr>
          <w:lang w:val="en-US"/>
        </w:rPr>
        <w:t xml:space="preserve"> </w:t>
      </w:r>
      <w:r w:rsidRPr="00EE78A3">
        <w:rPr>
          <w:lang w:val="en-US"/>
        </w:rPr>
        <w:t>EdgeDetection</w:t>
      </w:r>
    </w:p>
    <w:p w14:paraId="30548614" w14:textId="2BEC2128" w:rsidR="00EE78A3" w:rsidRPr="00EE78A3" w:rsidRDefault="00EE78A3" w:rsidP="00323B13">
      <w:pPr>
        <w:pStyle w:val="1-"/>
        <w:jc w:val="left"/>
      </w:pPr>
      <w:r w:rsidRPr="00EE78A3">
        <w:t xml:space="preserve">Класс для выделения границ на изображении с использованием оператора Собеля и </w:t>
      </w:r>
      <w:r w:rsidRPr="00EE78A3">
        <w:rPr>
          <w:lang w:val="en-US"/>
        </w:rPr>
        <w:t>Canny</w:t>
      </w:r>
      <w:r w:rsidRPr="00EE78A3">
        <w:t>.</w:t>
      </w:r>
      <w:r w:rsidRPr="00EE78A3">
        <w:rPr>
          <w:lang w:val="en-US"/>
        </w:rPr>
        <w:br/>
        <w:t>Содержит:</w:t>
      </w:r>
    </w:p>
    <w:p w14:paraId="06C0281F" w14:textId="77777777" w:rsidR="00337A54" w:rsidRDefault="00EE78A3" w:rsidP="00337A54">
      <w:pPr>
        <w:pStyle w:val="1-"/>
        <w:numPr>
          <w:ilvl w:val="0"/>
          <w:numId w:val="25"/>
        </w:numPr>
      </w:pPr>
      <w:r w:rsidRPr="00EE78A3">
        <w:t xml:space="preserve">Собственные свёрточные операторы Собеля по </w:t>
      </w:r>
      <w:r w:rsidRPr="00EE78A3">
        <w:rPr>
          <w:lang w:val="en-US"/>
        </w:rPr>
        <w:t>X</w:t>
      </w:r>
      <w:r w:rsidRPr="00EE78A3">
        <w:t xml:space="preserve"> и </w:t>
      </w:r>
      <w:r w:rsidRPr="00EE78A3">
        <w:rPr>
          <w:lang w:val="en-US"/>
        </w:rPr>
        <w:t>Y</w:t>
      </w:r>
      <w:r w:rsidRPr="00EE78A3">
        <w:t xml:space="preserve"> (через класс </w:t>
      </w:r>
      <w:r w:rsidRPr="00EE78A3">
        <w:rPr>
          <w:lang w:val="en-US"/>
        </w:rPr>
        <w:t>Convolution</w:t>
      </w:r>
      <w:r w:rsidRPr="00EE78A3">
        <w:t>).</w:t>
      </w:r>
    </w:p>
    <w:p w14:paraId="5554C5F3" w14:textId="77777777" w:rsidR="00337A54" w:rsidRDefault="00EE78A3" w:rsidP="00337A54">
      <w:pPr>
        <w:pStyle w:val="1-"/>
        <w:numPr>
          <w:ilvl w:val="0"/>
          <w:numId w:val="25"/>
        </w:numPr>
      </w:pPr>
      <w:r w:rsidRPr="00EE78A3">
        <w:t xml:space="preserve">Расчёт градиентной </w:t>
      </w:r>
      <w:r w:rsidRPr="00EE78A3">
        <w:rPr>
          <w:lang w:val="en-US"/>
        </w:rPr>
        <w:t>magnitude</w:t>
      </w:r>
      <w:r w:rsidRPr="00EE78A3">
        <w:t xml:space="preserve"> и нормализацию результата в 8</w:t>
      </w:r>
      <w:r w:rsidRPr="00EE78A3">
        <w:noBreakHyphen/>
        <w:t>битное изображение.</w:t>
      </w:r>
    </w:p>
    <w:p w14:paraId="31E4D213" w14:textId="182DC6E4" w:rsidR="00EE78A3" w:rsidRPr="00EE78A3" w:rsidRDefault="00EE78A3" w:rsidP="00337A54">
      <w:pPr>
        <w:pStyle w:val="1-"/>
        <w:numPr>
          <w:ilvl w:val="0"/>
          <w:numId w:val="25"/>
        </w:numPr>
      </w:pPr>
      <w:r w:rsidRPr="00EE78A3">
        <w:t xml:space="preserve">Реализацию выделения границ через </w:t>
      </w:r>
      <w:r w:rsidRPr="00EE78A3">
        <w:rPr>
          <w:lang w:val="en-US"/>
        </w:rPr>
        <w:t>cv</w:t>
      </w:r>
      <w:r w:rsidRPr="00EE78A3">
        <w:t>2.</w:t>
      </w:r>
      <w:r w:rsidRPr="00EE78A3">
        <w:rPr>
          <w:lang w:val="en-US"/>
        </w:rPr>
        <w:t>Canny</w:t>
      </w:r>
      <w:r w:rsidRPr="00EE78A3">
        <w:t xml:space="preserve"> для сравнения с библиотечным методом.</w:t>
      </w:r>
    </w:p>
    <w:p w14:paraId="505EB3E3" w14:textId="2651E94C" w:rsidR="00337A54" w:rsidRDefault="00EE78A3" w:rsidP="00337A54">
      <w:pPr>
        <w:pStyle w:val="2"/>
      </w:pPr>
      <w:hyperlink r:id="rId14" w:tgtFrame="_blank" w:history="1">
        <w:r w:rsidRPr="00337A54">
          <w:rPr>
            <w:lang w:val="en-US"/>
          </w:rPr>
          <w:t>Модуль</w:t>
        </w:r>
      </w:hyperlink>
      <w:r w:rsidRPr="00337A54">
        <w:rPr>
          <w:lang w:val="en-US"/>
        </w:rPr>
        <w:t xml:space="preserve"> </w:t>
      </w:r>
      <w:r w:rsidRPr="00EE78A3">
        <w:rPr>
          <w:lang w:val="en-US"/>
        </w:rPr>
        <w:t>corner</w:t>
      </w:r>
      <w:r w:rsidRPr="00EE78A3">
        <w:t>_</w:t>
      </w:r>
      <w:r w:rsidRPr="00EE78A3">
        <w:rPr>
          <w:lang w:val="en-US"/>
        </w:rPr>
        <w:t>detection</w:t>
      </w:r>
      <w:r w:rsidRPr="00EE78A3">
        <w:t>.</w:t>
      </w:r>
      <w:r w:rsidRPr="00EE78A3">
        <w:rPr>
          <w:lang w:val="en-US"/>
        </w:rPr>
        <w:t>py</w:t>
      </w:r>
    </w:p>
    <w:p w14:paraId="0873FB6E" w14:textId="7549A363" w:rsidR="00337A54" w:rsidRDefault="00EE78A3" w:rsidP="00337A54">
      <w:pPr>
        <w:pStyle w:val="3"/>
      </w:pPr>
      <w:hyperlink r:id="rId15" w:tgtFrame="_blank" w:history="1">
        <w:r w:rsidRPr="00337A54">
          <w:rPr>
            <w:lang w:val="en-US"/>
          </w:rPr>
          <w:t>Класс</w:t>
        </w:r>
      </w:hyperlink>
      <w:r w:rsidRPr="00337A54">
        <w:rPr>
          <w:lang w:val="en-US"/>
        </w:rPr>
        <w:t xml:space="preserve"> </w:t>
      </w:r>
      <w:r w:rsidRPr="00EE78A3">
        <w:rPr>
          <w:lang w:val="en-US"/>
        </w:rPr>
        <w:t>CornerDetection</w:t>
      </w:r>
    </w:p>
    <w:p w14:paraId="0E8B903B" w14:textId="20539D8D" w:rsidR="00EE78A3" w:rsidRPr="00EE78A3" w:rsidRDefault="00EE78A3" w:rsidP="00323B13">
      <w:pPr>
        <w:pStyle w:val="1-"/>
        <w:jc w:val="left"/>
      </w:pPr>
      <w:r w:rsidRPr="00EE78A3">
        <w:t xml:space="preserve">Класс реализует адаптивный детектор углов Харриса с подавлением немаксимумов и вариантом на </w:t>
      </w:r>
      <w:r w:rsidRPr="00EE78A3">
        <w:rPr>
          <w:lang w:val="en-US"/>
        </w:rPr>
        <w:t>OpenCV</w:t>
      </w:r>
      <w:r w:rsidRPr="00EE78A3">
        <w:t>.</w:t>
      </w:r>
      <w:r w:rsidRPr="00EE78A3">
        <w:rPr>
          <w:lang w:val="en-US"/>
        </w:rPr>
        <w:br/>
        <w:t>Содержит:</w:t>
      </w:r>
    </w:p>
    <w:p w14:paraId="25EA5F7F" w14:textId="77777777" w:rsidR="004800EB" w:rsidRDefault="00EE78A3" w:rsidP="004800EB">
      <w:pPr>
        <w:pStyle w:val="1-"/>
        <w:numPr>
          <w:ilvl w:val="0"/>
          <w:numId w:val="27"/>
        </w:numPr>
      </w:pPr>
      <w:r w:rsidRPr="00EE78A3">
        <w:lastRenderedPageBreak/>
        <w:t xml:space="preserve">Собственную реализацию вычисления матрицы Харриса: градиенты по Собелю, гауссово сглаживание и карта отклика </w:t>
      </w:r>
      <w:r w:rsidRPr="00EE78A3">
        <w:rPr>
          <w:lang w:val="en-US"/>
        </w:rPr>
        <w:t>RR</w:t>
      </w:r>
      <w:r w:rsidRPr="00EE78A3">
        <w:t>.</w:t>
      </w:r>
    </w:p>
    <w:p w14:paraId="3D711255" w14:textId="77777777" w:rsidR="004800EB" w:rsidRDefault="00EE78A3" w:rsidP="009101F1">
      <w:pPr>
        <w:pStyle w:val="1-"/>
        <w:numPr>
          <w:ilvl w:val="0"/>
          <w:numId w:val="27"/>
        </w:numPr>
      </w:pPr>
      <w:r w:rsidRPr="00EE78A3">
        <w:t xml:space="preserve">Нормализацию, пороговую фильтрацию и </w:t>
      </w:r>
      <w:r w:rsidRPr="00EE78A3">
        <w:rPr>
          <w:lang w:val="en-US"/>
        </w:rPr>
        <w:t>non</w:t>
      </w:r>
      <w:r w:rsidRPr="00EE78A3">
        <w:noBreakHyphen/>
      </w:r>
      <w:r w:rsidRPr="00EE78A3">
        <w:rPr>
          <w:lang w:val="en-US"/>
        </w:rPr>
        <w:t>maximum</w:t>
      </w:r>
      <w:r w:rsidRPr="00EE78A3">
        <w:t xml:space="preserve"> </w:t>
      </w:r>
      <w:r w:rsidRPr="00EE78A3">
        <w:rPr>
          <w:lang w:val="en-US"/>
        </w:rPr>
        <w:t>suppression</w:t>
      </w:r>
      <w:r w:rsidRPr="00EE78A3">
        <w:t xml:space="preserve"> для выделения углов.</w:t>
      </w:r>
      <w:r w:rsidR="004800EB">
        <w:t xml:space="preserve"> </w:t>
      </w:r>
    </w:p>
    <w:p w14:paraId="4AE1DC2C" w14:textId="77777777" w:rsidR="004800EB" w:rsidRDefault="00EE78A3" w:rsidP="00745AE5">
      <w:pPr>
        <w:pStyle w:val="1-"/>
        <w:numPr>
          <w:ilvl w:val="0"/>
          <w:numId w:val="27"/>
        </w:numPr>
      </w:pPr>
      <w:r w:rsidRPr="00EE78A3">
        <w:t xml:space="preserve">Отрисовку найденных углов поверх изображения (через </w:t>
      </w:r>
      <w:r w:rsidRPr="00EE78A3">
        <w:rPr>
          <w:lang w:val="en-US"/>
        </w:rPr>
        <w:t>cv</w:t>
      </w:r>
      <w:r w:rsidRPr="00EE78A3">
        <w:t>2.</w:t>
      </w:r>
      <w:r w:rsidRPr="00EE78A3">
        <w:rPr>
          <w:lang w:val="en-US"/>
        </w:rPr>
        <w:t>circle</w:t>
      </w:r>
      <w:r w:rsidRPr="00EE78A3">
        <w:t>).</w:t>
      </w:r>
    </w:p>
    <w:p w14:paraId="5957E9CF" w14:textId="7DCD5FD1" w:rsidR="00EE78A3" w:rsidRPr="00EE78A3" w:rsidRDefault="00EE78A3" w:rsidP="00745AE5">
      <w:pPr>
        <w:pStyle w:val="1-"/>
        <w:numPr>
          <w:ilvl w:val="0"/>
          <w:numId w:val="27"/>
        </w:numPr>
      </w:pPr>
      <w:r w:rsidRPr="00EE78A3">
        <w:t xml:space="preserve">Альтернативную реализацию детектора на основе </w:t>
      </w:r>
      <w:r w:rsidRPr="00EE78A3">
        <w:rPr>
          <w:lang w:val="en-US"/>
        </w:rPr>
        <w:t>cv</w:t>
      </w:r>
      <w:r w:rsidRPr="00EE78A3">
        <w:t>2.</w:t>
      </w:r>
      <w:r w:rsidRPr="00EE78A3">
        <w:rPr>
          <w:lang w:val="en-US"/>
        </w:rPr>
        <w:t>cornerHarris</w:t>
      </w:r>
      <w:r w:rsidRPr="00EE78A3">
        <w:t>.</w:t>
      </w:r>
    </w:p>
    <w:p w14:paraId="1CB17D39" w14:textId="55C85894" w:rsidR="00EE78A3" w:rsidRPr="00EE78A3" w:rsidRDefault="00EE78A3" w:rsidP="004800EB">
      <w:pPr>
        <w:pStyle w:val="1-"/>
        <w:rPr>
          <w:lang w:val="en-US"/>
        </w:rPr>
      </w:pPr>
    </w:p>
    <w:p w14:paraId="43E6108E" w14:textId="42A584FD" w:rsidR="004800EB" w:rsidRDefault="00EE78A3" w:rsidP="004800EB">
      <w:pPr>
        <w:pStyle w:val="2"/>
      </w:pPr>
      <w:hyperlink r:id="rId16" w:tgtFrame="_blank" w:history="1">
        <w:r w:rsidRPr="004800EB">
          <w:rPr>
            <w:lang w:val="en-US"/>
          </w:rPr>
          <w:t>Модуль</w:t>
        </w:r>
      </w:hyperlink>
      <w:r w:rsidRPr="004800EB">
        <w:rPr>
          <w:lang w:val="en-US"/>
        </w:rPr>
        <w:t xml:space="preserve"> </w:t>
      </w:r>
      <w:r w:rsidRPr="00EE78A3">
        <w:rPr>
          <w:lang w:val="en-US"/>
        </w:rPr>
        <w:t>cat</w:t>
      </w:r>
      <w:r w:rsidRPr="004800EB">
        <w:rPr>
          <w:lang w:val="en-US"/>
        </w:rPr>
        <w:t>_</w:t>
      </w:r>
      <w:r w:rsidRPr="00EE78A3">
        <w:rPr>
          <w:lang w:val="en-US"/>
        </w:rPr>
        <w:t>image</w:t>
      </w:r>
      <w:r w:rsidRPr="00EE78A3">
        <w:t>_</w:t>
      </w:r>
      <w:r w:rsidRPr="00EE78A3">
        <w:rPr>
          <w:lang w:val="en-US"/>
        </w:rPr>
        <w:t>processor</w:t>
      </w:r>
      <w:r w:rsidRPr="00EE78A3">
        <w:t>.</w:t>
      </w:r>
      <w:r w:rsidRPr="00EE78A3">
        <w:rPr>
          <w:lang w:val="en-US"/>
        </w:rPr>
        <w:t>py</w:t>
      </w:r>
    </w:p>
    <w:p w14:paraId="058252C4" w14:textId="4071818C" w:rsidR="004800EB" w:rsidRDefault="00EE78A3" w:rsidP="004800EB">
      <w:pPr>
        <w:pStyle w:val="3"/>
      </w:pPr>
      <w:hyperlink r:id="rId17" w:tgtFrame="_blank" w:history="1">
        <w:r w:rsidRPr="004800EB">
          <w:rPr>
            <w:lang w:val="en-US"/>
          </w:rPr>
          <w:t>Класс</w:t>
        </w:r>
      </w:hyperlink>
      <w:r w:rsidRPr="004800EB">
        <w:rPr>
          <w:lang w:val="en-US"/>
        </w:rPr>
        <w:t xml:space="preserve"> </w:t>
      </w:r>
      <w:r w:rsidRPr="00EE78A3">
        <w:rPr>
          <w:lang w:val="en-US"/>
        </w:rPr>
        <w:t>CatImageProcessor</w:t>
      </w:r>
    </w:p>
    <w:p w14:paraId="6E1EF6AC" w14:textId="7325FB14" w:rsidR="00EE78A3" w:rsidRPr="00EE78A3" w:rsidRDefault="00EE78A3" w:rsidP="00323B13">
      <w:pPr>
        <w:pStyle w:val="1-"/>
        <w:jc w:val="left"/>
      </w:pPr>
      <w:r w:rsidRPr="00EE78A3">
        <w:t xml:space="preserve">Класс оркестрирует полный пайплайн обработки изображений котов: загрузка из </w:t>
      </w:r>
      <w:r w:rsidRPr="00EE78A3">
        <w:rPr>
          <w:lang w:val="en-US"/>
        </w:rPr>
        <w:t>CatAPI</w:t>
      </w:r>
      <w:r w:rsidRPr="00EE78A3">
        <w:t>, применение алгоритмов и сохранение результатов.</w:t>
      </w:r>
      <w:r w:rsidRPr="00EE78A3">
        <w:rPr>
          <w:lang w:val="en-US"/>
        </w:rPr>
        <w:br/>
        <w:t>Содержит:</w:t>
      </w:r>
    </w:p>
    <w:p w14:paraId="1474925C" w14:textId="4A6D6D29" w:rsidR="00EE78A3" w:rsidRPr="00EE78A3" w:rsidRDefault="00EE78A3" w:rsidP="00EE78A3">
      <w:pPr>
        <w:pStyle w:val="1-"/>
        <w:numPr>
          <w:ilvl w:val="0"/>
          <w:numId w:val="8"/>
        </w:numPr>
      </w:pPr>
      <w:r w:rsidRPr="00EE78A3">
        <w:t>Последовательную обработку изображений: свёртка, выделение границ, детекция углов, гамма</w:t>
      </w:r>
      <w:r w:rsidRPr="00EE78A3">
        <w:noBreakHyphen/>
        <w:t>коррекция и grayscale (ручные и cv2</w:t>
      </w:r>
      <w:r w:rsidRPr="00EE78A3">
        <w:noBreakHyphen/>
        <w:t>версии).</w:t>
      </w:r>
    </w:p>
    <w:p w14:paraId="571FA1A5" w14:textId="39A4D219" w:rsidR="00EE78A3" w:rsidRPr="00EE78A3" w:rsidRDefault="00EE78A3" w:rsidP="00EE78A3">
      <w:pPr>
        <w:pStyle w:val="1-"/>
        <w:numPr>
          <w:ilvl w:val="0"/>
          <w:numId w:val="8"/>
        </w:numPr>
      </w:pPr>
      <w:r w:rsidRPr="00EE78A3">
        <w:t>Асинхронную и многопроцессную обработку свёртки с использованием asyncio и ProcessPoolExecutor.</w:t>
      </w:r>
    </w:p>
    <w:p w14:paraId="6FF8F06D" w14:textId="167BCE68" w:rsidR="00EE78A3" w:rsidRPr="00EE78A3" w:rsidRDefault="00EE78A3" w:rsidP="00EE78A3">
      <w:pPr>
        <w:pStyle w:val="1-"/>
        <w:numPr>
          <w:ilvl w:val="0"/>
          <w:numId w:val="8"/>
        </w:numPr>
      </w:pPr>
      <w:r w:rsidRPr="00EE78A3">
        <w:t>Асинхронное сохранение изображений через ImageStorage и aiofiles, разделение результатов по директориям (originals, manualcount, cv2).</w:t>
      </w:r>
    </w:p>
    <w:p w14:paraId="5B60CB69" w14:textId="31B5B04E" w:rsidR="00114BB1" w:rsidRPr="00653963" w:rsidRDefault="00EE78A3" w:rsidP="004800EB">
      <w:pPr>
        <w:pStyle w:val="2"/>
        <w:rPr>
          <w:lang w:val="en-US"/>
        </w:rPr>
      </w:pPr>
      <w:r w:rsidRPr="00EE78A3">
        <w:rPr>
          <w:lang w:val="en-US"/>
        </w:rPr>
        <w:t>​</w:t>
      </w:r>
      <w:bookmarkStart w:id="19" w:name="_Toc216731379"/>
      <w:r w:rsidR="00114BB1" w:rsidRPr="00F241AA">
        <w:t>Модуль</w:t>
      </w:r>
      <w:r w:rsidR="00285C6E">
        <w:rPr>
          <w:lang w:val="en-US"/>
        </w:rPr>
        <w:t> </w:t>
      </w:r>
      <w:r w:rsidR="000F705D">
        <w:rPr>
          <w:lang w:val="en-US"/>
        </w:rPr>
        <w:t>c</w:t>
      </w:r>
      <w:r w:rsidR="00285C6E">
        <w:t>at</w:t>
      </w:r>
      <w:r w:rsidR="000F705D">
        <w:rPr>
          <w:lang w:val="en-US"/>
        </w:rPr>
        <w:t>_a</w:t>
      </w:r>
      <w:r w:rsidR="00323B13">
        <w:rPr>
          <w:lang w:val="en-US"/>
        </w:rPr>
        <w:t>pi</w:t>
      </w:r>
      <w:r w:rsidR="00114BB1" w:rsidRPr="00114BB1">
        <w:rPr>
          <w:lang w:val="en-US"/>
        </w:rPr>
        <w:t>.py</w:t>
      </w:r>
      <w:bookmarkEnd w:id="19"/>
    </w:p>
    <w:p w14:paraId="475D1860" w14:textId="456FA20C" w:rsidR="00114BB1" w:rsidRPr="00114BB1" w:rsidRDefault="00114BB1">
      <w:pPr>
        <w:pStyle w:val="3"/>
      </w:pPr>
      <w:bookmarkStart w:id="20" w:name="_Toc216731380"/>
      <w:r>
        <w:t xml:space="preserve">Класс </w:t>
      </w:r>
      <w:r w:rsidR="00285C6E">
        <w:rPr>
          <w:bCs/>
        </w:rPr>
        <w:t>Cat</w:t>
      </w:r>
      <w:bookmarkEnd w:id="20"/>
      <w:r w:rsidR="007461D6">
        <w:rPr>
          <w:bCs/>
          <w:lang w:val="en-US"/>
        </w:rPr>
        <w:t>A</w:t>
      </w:r>
      <w:r w:rsidR="00323B13">
        <w:rPr>
          <w:bCs/>
          <w:lang w:val="en-US"/>
        </w:rPr>
        <w:t>pi</w:t>
      </w:r>
    </w:p>
    <w:p w14:paraId="2D631D1F" w14:textId="31D6BA02" w:rsidR="00114BB1" w:rsidRPr="00114BB1" w:rsidRDefault="000D7434" w:rsidP="00114BB1">
      <w:pPr>
        <w:pStyle w:val="1-"/>
      </w:pPr>
      <w:r w:rsidRPr="000D7434">
        <w:t>Класс CatClient обеспечивает взаимодействие с The Cat API. Он выполняет синхронный запрос для получения метаданных изображений и асинхронную загрузку бинарных данных изображений. Класс поддерживает API-ключ через переменные окружения и включает об</w:t>
      </w:r>
      <w:r>
        <w:t>работку ошибок сетевых запросов</w:t>
      </w:r>
      <w:r w:rsidR="00114BB1" w:rsidRPr="00114BB1">
        <w:t>:</w:t>
      </w:r>
    </w:p>
    <w:p w14:paraId="56DB961C" w14:textId="0D385FB9" w:rsidR="0048098C" w:rsidRDefault="00285C6E" w:rsidP="00285C6E">
      <w:pPr>
        <w:pStyle w:val="2"/>
        <w:rPr>
          <w:bCs/>
        </w:rPr>
      </w:pPr>
      <w:r w:rsidRPr="00285C6E">
        <w:rPr>
          <w:bCs/>
        </w:rPr>
        <w:t>Модуль logging_config.py</w:t>
      </w:r>
    </w:p>
    <w:p w14:paraId="46BCED36" w14:textId="07073FD7" w:rsidR="00285C6E" w:rsidRPr="00285C6E" w:rsidRDefault="00285C6E" w:rsidP="00285C6E">
      <w:pPr>
        <w:pStyle w:val="1-"/>
      </w:pPr>
      <w:r w:rsidRPr="00285C6E">
        <w:t xml:space="preserve">Модуль logging_config.py реализует двухуровневое логирование. В консоль выводятся краткие сообщения уровня INFO о ходе выполнения, </w:t>
      </w:r>
      <w:r w:rsidRPr="00285C6E">
        <w:lastRenderedPageBreak/>
        <w:t>старте и завершении этапов, а также об ошибках. В файл app.log записываются подробные сообщения уровня DEBUG с временными метками, информацией о файле и строке кода, деталями выполнения каждого этапа. Модуль поддерживает настройку имени файла и директории логов через аргументы командной строки, автоматически создаёт директории и форматирует сообщения.</w:t>
      </w:r>
    </w:p>
    <w:p w14:paraId="075B4AA8" w14:textId="77777777" w:rsidR="006230E8" w:rsidRDefault="009E2898" w:rsidP="006230E8">
      <w:pPr>
        <w:pStyle w:val="2"/>
      </w:pPr>
      <w:bookmarkStart w:id="21" w:name="_Toc216731384"/>
      <w:r>
        <w:t>Покрытие тестами</w:t>
      </w:r>
      <w:bookmarkEnd w:id="21"/>
    </w:p>
    <w:p w14:paraId="544BB29F" w14:textId="6B6A7D61" w:rsidR="00545461" w:rsidRDefault="00F66E99" w:rsidP="00545461">
      <w:pPr>
        <w:pStyle w:val="1-"/>
        <w:rPr>
          <w:iCs/>
        </w:rPr>
      </w:pPr>
      <w:r>
        <w:t>И</w:t>
      </w:r>
      <w:r w:rsidRPr="00F66E99">
        <w:t>спользуется встроенный модуль unittest для создания автоматических тестов. Для тестирования асинхронных функций применяется unittest.IsolatedAsyncioTestCase. Mock-объекты из unittest.mock позволяют тестировать API клиент без реальных сетевых запросов</w:t>
      </w:r>
    </w:p>
    <w:p w14:paraId="013CEC35" w14:textId="223978E7" w:rsidR="00285C6E" w:rsidRPr="00F66E99" w:rsidRDefault="00285C6E" w:rsidP="00545461">
      <w:pPr>
        <w:pStyle w:val="1-"/>
        <w:rPr>
          <w:iCs/>
        </w:rPr>
      </w:pPr>
      <w:r w:rsidRPr="00285C6E">
        <w:rPr>
          <w:iCs/>
        </w:rPr>
        <w:t xml:space="preserve">Для тестирования созданы три модуля. Модуль test_cat_image.py тестирует базовый функционал класса CatImage: инициализацию объекта, обработку границ изображения, сложение изображений, обработку ошибок при несовместимых размерах. Модуль test_cat_image_processor.py тестирует основной класс обработчика: получение изображений из API с мокированием, сохранение изображений в файлы, обработку пустых списков. </w:t>
      </w:r>
    </w:p>
    <w:p w14:paraId="30D576A2" w14:textId="30007D7F" w:rsidR="00FC206E" w:rsidRDefault="00774986" w:rsidP="00774986">
      <w:pPr>
        <w:pStyle w:val="2"/>
      </w:pPr>
      <w:bookmarkStart w:id="22" w:name="_Toc216731385"/>
      <w:r>
        <w:t>Сетевое взаимодействие</w:t>
      </w:r>
      <w:bookmarkEnd w:id="22"/>
    </w:p>
    <w:p w14:paraId="6E257E9F" w14:textId="24CA1DF5" w:rsidR="00774986" w:rsidRPr="00774986" w:rsidRDefault="00285C6E" w:rsidP="00285C6E">
      <w:pPr>
        <w:pStyle w:val="1-"/>
      </w:pPr>
      <w:r w:rsidRPr="00285C6E">
        <w:t>Для сетевого взаимодействия используются асинхронные запросы через aiohttp для параллельной загрузки нескольких изображений и неблокирующих операций ввода-вывода. Многопроцессорная обработка через модуль multiprocessing распределяет вычисления для CPU-интенсивных операций и обходит ограничения GIL. Асинхронная работа с файлами через aiofiles обеспечивает неблокирующую запись на диск и параллельное сохранение нескольких файлов.</w:t>
      </w:r>
      <w:r w:rsidR="00774986">
        <w:t xml:space="preserve"> </w:t>
      </w:r>
    </w:p>
    <w:p w14:paraId="0834FDDF" w14:textId="77777777" w:rsidR="00B87D2F" w:rsidRDefault="00284A94" w:rsidP="00284A94">
      <w:pPr>
        <w:pStyle w:val="2"/>
      </w:pPr>
      <w:bookmarkStart w:id="23" w:name="_Toc216731386"/>
      <w:r>
        <w:t>Основные используемые библиотеки</w:t>
      </w:r>
      <w:bookmarkEnd w:id="23"/>
    </w:p>
    <w:p w14:paraId="73FBFF64" w14:textId="77777777" w:rsidR="00DE5961" w:rsidRDefault="00DE5961" w:rsidP="00DE5961">
      <w:pPr>
        <w:pStyle w:val="1-"/>
      </w:pPr>
      <w:r>
        <w:t>Здесь приведена часть библиотек</w:t>
      </w:r>
      <w:r w:rsidR="00BD0027">
        <w:t>, использовавшихся в ходе написания лабораторных работ.</w:t>
      </w:r>
    </w:p>
    <w:p w14:paraId="2581A60D" w14:textId="77777777" w:rsidR="00DC3428" w:rsidRDefault="00DC3428">
      <w:pPr>
        <w:pStyle w:val="1-"/>
        <w:numPr>
          <w:ilvl w:val="0"/>
          <w:numId w:val="11"/>
        </w:numPr>
      </w:pPr>
      <w:r>
        <w:rPr>
          <w:lang w:val="en-US"/>
        </w:rPr>
        <w:t>aiofiles</w:t>
      </w:r>
      <w:r w:rsidRPr="00470E3B">
        <w:t xml:space="preserve"> – </w:t>
      </w:r>
      <w:r>
        <w:t xml:space="preserve">для асинхронной </w:t>
      </w:r>
      <w:r w:rsidR="00470E3B">
        <w:t>записи в файл.</w:t>
      </w:r>
    </w:p>
    <w:p w14:paraId="79CC0AF9" w14:textId="77777777" w:rsidR="00470E3B" w:rsidRPr="00470E3B" w:rsidRDefault="00470E3B">
      <w:pPr>
        <w:pStyle w:val="1-"/>
        <w:numPr>
          <w:ilvl w:val="0"/>
          <w:numId w:val="11"/>
        </w:numPr>
      </w:pPr>
      <w:r>
        <w:rPr>
          <w:lang w:val="en-US"/>
        </w:rPr>
        <w:lastRenderedPageBreak/>
        <w:t>aiohttp</w:t>
      </w:r>
      <w:r w:rsidRPr="00470E3B">
        <w:t xml:space="preserve"> – </w:t>
      </w:r>
      <w:r>
        <w:t xml:space="preserve">для асинхронного обращения к </w:t>
      </w:r>
      <w:r>
        <w:rPr>
          <w:lang w:val="en-US"/>
        </w:rPr>
        <w:t>API</w:t>
      </w:r>
      <w:r w:rsidRPr="00470E3B">
        <w:t>.</w:t>
      </w:r>
    </w:p>
    <w:p w14:paraId="23CDF2E3" w14:textId="77777777" w:rsidR="00470E3B" w:rsidRDefault="00470E3B">
      <w:pPr>
        <w:pStyle w:val="1-"/>
        <w:numPr>
          <w:ilvl w:val="0"/>
          <w:numId w:val="11"/>
        </w:numPr>
      </w:pPr>
      <w:r>
        <w:rPr>
          <w:lang w:val="en-US"/>
        </w:rPr>
        <w:t xml:space="preserve">pillow – </w:t>
      </w:r>
      <w:r>
        <w:t>для сохранения изображений.</w:t>
      </w:r>
    </w:p>
    <w:p w14:paraId="2EEBAED4" w14:textId="77777777" w:rsidR="00470E3B" w:rsidRDefault="00470E3B">
      <w:pPr>
        <w:pStyle w:val="1-"/>
        <w:numPr>
          <w:ilvl w:val="0"/>
          <w:numId w:val="11"/>
        </w:numPr>
      </w:pPr>
      <w:r>
        <w:rPr>
          <w:lang w:val="en-US"/>
        </w:rPr>
        <w:t>numpy</w:t>
      </w:r>
      <w:r w:rsidRPr="00190BD7">
        <w:t xml:space="preserve"> – </w:t>
      </w:r>
      <w:r>
        <w:t>для</w:t>
      </w:r>
      <w:r w:rsidR="00190BD7">
        <w:t xml:space="preserve"> реализации кастомных методов</w:t>
      </w:r>
      <w:r>
        <w:t xml:space="preserve"> работы с </w:t>
      </w:r>
      <w:r w:rsidR="00190BD7">
        <w:t>изображениями.</w:t>
      </w:r>
    </w:p>
    <w:p w14:paraId="229ED5FB" w14:textId="77777777" w:rsidR="00190BD7" w:rsidRPr="00FE27C2" w:rsidRDefault="003F749D">
      <w:pPr>
        <w:pStyle w:val="1-"/>
        <w:numPr>
          <w:ilvl w:val="0"/>
          <w:numId w:val="11"/>
        </w:numPr>
      </w:pPr>
      <w:r>
        <w:rPr>
          <w:lang w:val="en-US"/>
        </w:rPr>
        <w:t>o</w:t>
      </w:r>
      <w:r w:rsidR="00190BD7">
        <w:rPr>
          <w:lang w:val="en-US"/>
        </w:rPr>
        <w:t>pencv</w:t>
      </w:r>
      <w:r w:rsidR="00190BD7" w:rsidRPr="003F749D">
        <w:t>-</w:t>
      </w:r>
      <w:r w:rsidR="00190BD7">
        <w:rPr>
          <w:lang w:val="en-US"/>
        </w:rPr>
        <w:t>python</w:t>
      </w:r>
      <w:r w:rsidRPr="003F749D">
        <w:t xml:space="preserve"> – </w:t>
      </w:r>
      <w:r>
        <w:t>для обработки изображений и сравнения с кастомной реализацией алгоритмов.</w:t>
      </w:r>
    </w:p>
    <w:p w14:paraId="4283C54A" w14:textId="77777777" w:rsidR="00FE27C2" w:rsidRDefault="00FE27C2">
      <w:pPr>
        <w:pStyle w:val="1-"/>
        <w:numPr>
          <w:ilvl w:val="0"/>
          <w:numId w:val="11"/>
        </w:numPr>
      </w:pPr>
      <w:r>
        <w:rPr>
          <w:lang w:val="en-US"/>
        </w:rPr>
        <w:t>asyncio</w:t>
      </w:r>
      <w:r w:rsidRPr="00FE27C2">
        <w:t xml:space="preserve"> – </w:t>
      </w:r>
      <w:r>
        <w:t>для работы с асинхронными операциями.</w:t>
      </w:r>
    </w:p>
    <w:p w14:paraId="30B48187" w14:textId="23CE1969" w:rsidR="00F70EB7" w:rsidRDefault="00AB4ECB" w:rsidP="00AB4ECB">
      <w:pPr>
        <w:pStyle w:val="2"/>
      </w:pPr>
      <w:bookmarkStart w:id="24" w:name="_Toc216731387"/>
      <w:r>
        <w:t>Инструкция по запуску</w:t>
      </w:r>
      <w:bookmarkEnd w:id="24"/>
    </w:p>
    <w:p w14:paraId="2991E3D6" w14:textId="3784B19C" w:rsidR="00E451EC" w:rsidRPr="00E451EC" w:rsidRDefault="00E451EC" w:rsidP="00E451EC">
      <w:pPr>
        <w:pStyle w:val="1-"/>
      </w:pPr>
      <w:r>
        <w:t>Далее приведена последовательность действий по запуску программы.</w:t>
      </w:r>
    </w:p>
    <w:p w14:paraId="62CA7CC4" w14:textId="37517CDE" w:rsidR="00E451EC" w:rsidRPr="00E451EC" w:rsidRDefault="00E451EC" w:rsidP="00285C6E">
      <w:pPr>
        <w:pStyle w:val="1-"/>
        <w:numPr>
          <w:ilvl w:val="0"/>
          <w:numId w:val="12"/>
        </w:numPr>
      </w:pPr>
      <w:r w:rsidRPr="00E451EC">
        <w:t>Клонировать репозиторий:</w:t>
      </w:r>
      <w:r>
        <w:t xml:space="preserve"> </w:t>
      </w:r>
      <w:r w:rsidRPr="00E451EC">
        <w:t>git clone</w:t>
      </w:r>
      <w:r w:rsidR="00285C6E">
        <w:t xml:space="preserve"> </w:t>
      </w:r>
      <w:r>
        <w:t xml:space="preserve"> </w:t>
      </w:r>
      <w:r w:rsidR="000C0DB7" w:rsidRPr="000C0DB7">
        <w:t>https://github.com/TheStorm13/6401grozaiv</w:t>
      </w:r>
    </w:p>
    <w:p w14:paraId="340238C7" w14:textId="45FC5051" w:rsidR="00E451EC" w:rsidRPr="00E451EC" w:rsidRDefault="00E451EC">
      <w:pPr>
        <w:pStyle w:val="1-"/>
        <w:numPr>
          <w:ilvl w:val="0"/>
          <w:numId w:val="13"/>
        </w:numPr>
        <w:ind w:left="709"/>
      </w:pPr>
      <w:r w:rsidRPr="00E451EC">
        <w:t>Создать виртуальное окружение:</w:t>
      </w:r>
      <w:r>
        <w:t xml:space="preserve"> </w:t>
      </w:r>
      <w:r w:rsidRPr="00E451EC">
        <w:t>python -m venv .venv</w:t>
      </w:r>
    </w:p>
    <w:p w14:paraId="3E537CDA" w14:textId="7C78DA2E" w:rsidR="00E451EC" w:rsidRPr="00E451EC" w:rsidRDefault="00E451EC">
      <w:pPr>
        <w:pStyle w:val="1-"/>
        <w:numPr>
          <w:ilvl w:val="0"/>
          <w:numId w:val="14"/>
        </w:numPr>
      </w:pPr>
      <w:r w:rsidRPr="00E451EC">
        <w:t>Активировать виртуальное окружение:</w:t>
      </w:r>
      <w:r>
        <w:t xml:space="preserve"> </w:t>
      </w:r>
      <w:r w:rsidRPr="00E451EC">
        <w:t>.venv\Scripts\activate</w:t>
      </w:r>
    </w:p>
    <w:p w14:paraId="791DE949" w14:textId="0DB7A6BF" w:rsidR="00E451EC" w:rsidRPr="00E451EC" w:rsidRDefault="00E451EC">
      <w:pPr>
        <w:pStyle w:val="1-"/>
        <w:numPr>
          <w:ilvl w:val="0"/>
          <w:numId w:val="14"/>
        </w:numPr>
        <w:ind w:left="709"/>
      </w:pPr>
      <w:r w:rsidRPr="00E451EC">
        <w:t>Установить зависимости:</w:t>
      </w:r>
      <w:r>
        <w:t xml:space="preserve"> </w:t>
      </w:r>
      <w:r w:rsidRPr="00E451EC">
        <w:t>pip install -r requirements.txt</w:t>
      </w:r>
    </w:p>
    <w:p w14:paraId="7A798CC7" w14:textId="7CA8A1EF" w:rsidR="00E451EC" w:rsidRDefault="00E451EC" w:rsidP="00DA7BF8">
      <w:pPr>
        <w:pStyle w:val="1-"/>
        <w:numPr>
          <w:ilvl w:val="0"/>
          <w:numId w:val="15"/>
        </w:numPr>
      </w:pPr>
      <w:r w:rsidRPr="00E451EC">
        <w:t>Запу</w:t>
      </w:r>
      <w:r>
        <w:t>стить</w:t>
      </w:r>
      <w:r w:rsidRPr="00E451EC">
        <w:t xml:space="preserve"> основно</w:t>
      </w:r>
      <w:r>
        <w:t xml:space="preserve">й </w:t>
      </w:r>
      <w:r w:rsidRPr="00E451EC">
        <w:t>пайплайн</w:t>
      </w:r>
      <w:r>
        <w:t xml:space="preserve"> </w:t>
      </w:r>
      <w:r w:rsidRPr="00E451EC">
        <w:t>обработки изображений:</w:t>
      </w:r>
      <w:r>
        <w:t xml:space="preserve"> </w:t>
      </w:r>
      <w:r w:rsidR="00083ABB">
        <w:rPr>
          <w:lang w:val="en-US"/>
        </w:rPr>
        <w:t>python</w:t>
      </w:r>
      <w:r w:rsidR="00083ABB" w:rsidRPr="00083ABB">
        <w:t xml:space="preserve"> -</w:t>
      </w:r>
      <w:r w:rsidR="00083ABB">
        <w:rPr>
          <w:lang w:val="en-US"/>
        </w:rPr>
        <w:t>m</w:t>
      </w:r>
      <w:r w:rsidR="00083ABB" w:rsidRPr="00083ABB">
        <w:t xml:space="preserve"> </w:t>
      </w:r>
      <w:r w:rsidR="00083ABB">
        <w:rPr>
          <w:lang w:val="en-US"/>
        </w:rPr>
        <w:t>lab</w:t>
      </w:r>
      <w:r w:rsidR="00083ABB" w:rsidRPr="00083ABB">
        <w:t>5</w:t>
      </w:r>
    </w:p>
    <w:p w14:paraId="05B21049" w14:textId="25D723A4" w:rsidR="00E451EC" w:rsidRPr="00DA7BF8" w:rsidRDefault="00E451EC" w:rsidP="00DA7BF8">
      <w:pPr>
        <w:pStyle w:val="1-"/>
        <w:numPr>
          <w:ilvl w:val="0"/>
          <w:numId w:val="15"/>
        </w:numPr>
        <w:rPr>
          <w:lang w:val="en-US"/>
        </w:rPr>
      </w:pPr>
      <w:r>
        <w:t>При</w:t>
      </w:r>
      <w:r w:rsidRPr="00DA7BF8">
        <w:rPr>
          <w:lang w:val="en-US"/>
        </w:rPr>
        <w:t xml:space="preserve"> </w:t>
      </w:r>
      <w:r>
        <w:t>желании</w:t>
      </w:r>
      <w:r w:rsidRPr="00DA7BF8">
        <w:rPr>
          <w:lang w:val="en-US"/>
        </w:rPr>
        <w:t xml:space="preserve"> </w:t>
      </w:r>
      <w:r>
        <w:t>запустить</w:t>
      </w:r>
      <w:r w:rsidRPr="00DA7BF8">
        <w:rPr>
          <w:lang w:val="en-US"/>
        </w:rPr>
        <w:t xml:space="preserve"> </w:t>
      </w:r>
      <w:r>
        <w:t>тесты</w:t>
      </w:r>
      <w:r w:rsidRPr="00E451EC">
        <w:rPr>
          <w:lang w:val="en-US"/>
        </w:rPr>
        <w:t xml:space="preserve">: </w:t>
      </w:r>
      <w:r>
        <w:rPr>
          <w:lang w:val="en-US"/>
        </w:rPr>
        <w:t xml:space="preserve"> </w:t>
      </w:r>
      <w:r w:rsidR="00DA7BF8" w:rsidRPr="00DA7BF8">
        <w:rPr>
          <w:lang w:val="en-US"/>
        </w:rPr>
        <w:t>python -m unittest discover lab5/tests -vv</w:t>
      </w:r>
    </w:p>
    <w:p w14:paraId="4AF0A8DE" w14:textId="260F46C1" w:rsidR="00E451EC" w:rsidRPr="00E451EC" w:rsidRDefault="00E451EC" w:rsidP="00E451EC">
      <w:pPr>
        <w:pStyle w:val="1-"/>
      </w:pPr>
      <w:r>
        <w:t>Если все настроено правильно</w:t>
      </w:r>
      <w:r w:rsidR="00DA7BF8">
        <w:t xml:space="preserve"> и сервер </w:t>
      </w:r>
      <w:r w:rsidR="00DA7BF8">
        <w:rPr>
          <w:lang w:val="en-US"/>
        </w:rPr>
        <w:t>catapi</w:t>
      </w:r>
      <w:r w:rsidR="00DA7BF8" w:rsidRPr="00DA7BF8">
        <w:t xml:space="preserve"> </w:t>
      </w:r>
      <w:r w:rsidR="00DA7BF8">
        <w:t>доступен</w:t>
      </w:r>
      <w:r>
        <w:t>, то после запуска программы информация о ее работе будет выводиться в консоль. Пример вывода представлен на рисунке 1.</w:t>
      </w:r>
    </w:p>
    <w:p w14:paraId="17D9F57B" w14:textId="188CADC1" w:rsidR="00F70EB7" w:rsidRDefault="003F3561" w:rsidP="00F70E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B6B2DE7" wp14:editId="2056B2DE">
            <wp:extent cx="5939790" cy="20497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3691" w14:textId="7F607EB4" w:rsidR="00F70EB7" w:rsidRDefault="00F70EB7" w:rsidP="00F70EB7">
      <w:pPr>
        <w:pStyle w:val="-"/>
      </w:pPr>
      <w:r>
        <w:t xml:space="preserve">Рисунок 1 – Пример </w:t>
      </w:r>
      <w:r w:rsidR="00E451EC">
        <w:t>работы программы</w:t>
      </w:r>
    </w:p>
    <w:p w14:paraId="7CA74BBA" w14:textId="1ACC6129" w:rsidR="00E451EC" w:rsidRDefault="00E451EC" w:rsidP="00E451EC">
      <w:pPr>
        <w:jc w:val="center"/>
        <w:rPr>
          <w:lang w:val="en-US"/>
        </w:rPr>
      </w:pPr>
    </w:p>
    <w:p w14:paraId="5C8B66BD" w14:textId="533C5A38" w:rsidR="00DC675C" w:rsidRPr="005A3F12" w:rsidRDefault="005A3F12" w:rsidP="00E21322">
      <w:pPr>
        <w:pStyle w:val="1"/>
      </w:pPr>
      <w:bookmarkStart w:id="25" w:name="_Toc216731388"/>
      <w:r w:rsidRPr="005A3F12">
        <w:lastRenderedPageBreak/>
        <w:t>З</w:t>
      </w:r>
      <w:r w:rsidR="00A045C2">
        <w:t>аключение</w:t>
      </w:r>
      <w:bookmarkEnd w:id="25"/>
    </w:p>
    <w:p w14:paraId="6AF14EBA" w14:textId="0B486CE4" w:rsidR="001879E4" w:rsidRDefault="002E0943" w:rsidP="00A178CC">
      <w:pPr>
        <w:pStyle w:val="1-"/>
      </w:pPr>
      <w:r w:rsidRPr="002E0943">
        <w:t>В ходе выполнения лабораторных работ было создано полнофункциональное приложение для обработки изображений с использованием внешнего API. Успешно освоены следующие технологии и методы:</w:t>
      </w:r>
      <w:r>
        <w:t xml:space="preserve"> </w:t>
      </w:r>
      <w:r w:rsidR="00A178CC">
        <w:t>асинхронность</w:t>
      </w:r>
      <w:r>
        <w:t xml:space="preserve"> </w:t>
      </w:r>
      <w:r w:rsidR="00DB01A3">
        <w:t>и многопроцессорность</w:t>
      </w:r>
      <w:r w:rsidRPr="002E0943">
        <w:t>,</w:t>
      </w:r>
      <w:r w:rsidR="00DB01A3">
        <w:t xml:space="preserve"> алгоритм</w:t>
      </w:r>
      <w:r>
        <w:t xml:space="preserve">ы </w:t>
      </w:r>
      <w:r w:rsidR="00DB01A3">
        <w:t>обработки изображений</w:t>
      </w:r>
      <w:r w:rsidRPr="002E0943">
        <w:t xml:space="preserve">, </w:t>
      </w:r>
      <w:r w:rsidR="00DB01A3">
        <w:t>логирования в многопроцессорном коде</w:t>
      </w:r>
      <w:r w:rsidRPr="002E0943">
        <w:t xml:space="preserve">, </w:t>
      </w:r>
      <w:r w:rsidR="00DB01A3">
        <w:rPr>
          <w:lang w:val="en-US"/>
        </w:rPr>
        <w:t>unit</w:t>
      </w:r>
      <w:r w:rsidR="00DB01A3" w:rsidRPr="00DB01A3">
        <w:t>-</w:t>
      </w:r>
      <w:r w:rsidR="00DB01A3">
        <w:t>тест</w:t>
      </w:r>
      <w:r>
        <w:t xml:space="preserve">ы </w:t>
      </w:r>
      <w:r w:rsidR="00DB01A3">
        <w:t xml:space="preserve">с использованием </w:t>
      </w:r>
      <w:r w:rsidR="00DB01A3">
        <w:rPr>
          <w:lang w:val="en-US"/>
        </w:rPr>
        <w:t>Mock</w:t>
      </w:r>
      <w:r w:rsidR="00DB01A3" w:rsidRPr="00DB01A3">
        <w:t>-</w:t>
      </w:r>
      <w:r w:rsidR="00DB01A3">
        <w:t>объектов.</w:t>
      </w:r>
    </w:p>
    <w:p w14:paraId="74862251" w14:textId="77777777" w:rsidR="001879E4" w:rsidRDefault="001879E4">
      <w:pPr>
        <w:rPr>
          <w:rFonts w:eastAsiaTheme="minorEastAsia"/>
          <w:sz w:val="28"/>
          <w:szCs w:val="28"/>
        </w:rPr>
      </w:pPr>
      <w:r>
        <w:br w:type="page"/>
      </w:r>
    </w:p>
    <w:p w14:paraId="0D855B68" w14:textId="1FED1334" w:rsidR="001879E4" w:rsidRPr="001879E4" w:rsidRDefault="001879E4" w:rsidP="001879E4">
      <w:pPr>
        <w:pStyle w:val="21"/>
        <w:ind w:firstLine="708"/>
      </w:pPr>
      <w:bookmarkStart w:id="26" w:name="_Toc216731389"/>
      <w:r>
        <w:lastRenderedPageBreak/>
        <w:t xml:space="preserve">Приложение А – ссылка на репозиторий </w:t>
      </w:r>
      <w:r>
        <w:rPr>
          <w:lang w:val="en-US"/>
        </w:rPr>
        <w:t>GitHub</w:t>
      </w:r>
      <w:bookmarkEnd w:id="26"/>
    </w:p>
    <w:p w14:paraId="1EE1FD5E" w14:textId="3D0016CF" w:rsidR="00DA7BF8" w:rsidRPr="00535171" w:rsidRDefault="001879E4" w:rsidP="00DA7BF8">
      <w:pPr>
        <w:pStyle w:val="1-"/>
      </w:pPr>
      <w:r>
        <w:t>Приложение размещено по ссылке</w:t>
      </w:r>
      <w:r w:rsidRPr="001879E4">
        <w:t xml:space="preserve">: </w:t>
      </w:r>
      <w:r w:rsidR="000C0DB7" w:rsidRPr="000C0DB7">
        <w:t>https://github.com/TheStorm13/6401grozaiv</w:t>
      </w:r>
    </w:p>
    <w:p w14:paraId="69742206" w14:textId="77777777" w:rsidR="001879E4" w:rsidRDefault="001879E4">
      <w:pPr>
        <w:rPr>
          <w:rFonts w:eastAsiaTheme="minorEastAsia"/>
          <w:sz w:val="28"/>
          <w:szCs w:val="28"/>
        </w:rPr>
      </w:pPr>
      <w:r>
        <w:br w:type="page"/>
      </w:r>
    </w:p>
    <w:p w14:paraId="24CCC0B7" w14:textId="306BC994" w:rsidR="001879E4" w:rsidRDefault="001879E4" w:rsidP="001879E4">
      <w:pPr>
        <w:pStyle w:val="21"/>
      </w:pPr>
      <w:bookmarkStart w:id="27" w:name="_Toc216731390"/>
      <w:r>
        <w:lastRenderedPageBreak/>
        <w:t>Приложение Б – основные зависимости проекта</w:t>
      </w:r>
      <w:bookmarkEnd w:id="27"/>
    </w:p>
    <w:p w14:paraId="58D6AE07" w14:textId="7152C125" w:rsidR="001879E4" w:rsidRPr="001879E4" w:rsidRDefault="001879E4" w:rsidP="001879E4">
      <w:pPr>
        <w:pStyle w:val="1-"/>
      </w:pPr>
      <w:r>
        <w:t>Далее перечислены основные зависимости проекта.</w:t>
      </w:r>
    </w:p>
    <w:p w14:paraId="7592C4EE" w14:textId="77777777" w:rsidR="001879E4" w:rsidRDefault="001879E4">
      <w:pPr>
        <w:pStyle w:val="1-"/>
        <w:numPr>
          <w:ilvl w:val="0"/>
          <w:numId w:val="16"/>
        </w:numPr>
      </w:pPr>
      <w:r>
        <w:t>aiofiles&gt;=23.0.0</w:t>
      </w:r>
    </w:p>
    <w:p w14:paraId="1A99CDBB" w14:textId="77777777" w:rsidR="001879E4" w:rsidRDefault="001879E4">
      <w:pPr>
        <w:pStyle w:val="1-"/>
        <w:numPr>
          <w:ilvl w:val="0"/>
          <w:numId w:val="16"/>
        </w:numPr>
      </w:pPr>
      <w:r>
        <w:t>aiohttp&gt;=3.9.0</w:t>
      </w:r>
    </w:p>
    <w:p w14:paraId="19764EBC" w14:textId="77777777" w:rsidR="001879E4" w:rsidRDefault="001879E4">
      <w:pPr>
        <w:pStyle w:val="1-"/>
        <w:numPr>
          <w:ilvl w:val="0"/>
          <w:numId w:val="16"/>
        </w:numPr>
      </w:pPr>
      <w:r>
        <w:t>pillow&gt;=10.0.0</w:t>
      </w:r>
    </w:p>
    <w:p w14:paraId="6AB746EE" w14:textId="77777777" w:rsidR="001879E4" w:rsidRDefault="001879E4">
      <w:pPr>
        <w:pStyle w:val="1-"/>
        <w:numPr>
          <w:ilvl w:val="0"/>
          <w:numId w:val="16"/>
        </w:numPr>
      </w:pPr>
      <w:r>
        <w:t>numpy&gt;=1.24.0</w:t>
      </w:r>
    </w:p>
    <w:p w14:paraId="142900FD" w14:textId="77777777" w:rsidR="001879E4" w:rsidRDefault="001879E4">
      <w:pPr>
        <w:pStyle w:val="1-"/>
        <w:numPr>
          <w:ilvl w:val="0"/>
          <w:numId w:val="16"/>
        </w:numPr>
      </w:pPr>
      <w:r>
        <w:t>scipy&gt;=1.11.0</w:t>
      </w:r>
    </w:p>
    <w:p w14:paraId="0417AC4D" w14:textId="77777777" w:rsidR="001879E4" w:rsidRDefault="001879E4">
      <w:pPr>
        <w:pStyle w:val="1-"/>
        <w:numPr>
          <w:ilvl w:val="0"/>
          <w:numId w:val="16"/>
        </w:numPr>
      </w:pPr>
      <w:r>
        <w:t>opencv-python&gt;=4.8.0</w:t>
      </w:r>
    </w:p>
    <w:p w14:paraId="22DA75CF" w14:textId="1B39B6E7" w:rsidR="001879E4" w:rsidRPr="001879E4" w:rsidRDefault="001879E4">
      <w:pPr>
        <w:pStyle w:val="1-"/>
        <w:numPr>
          <w:ilvl w:val="0"/>
          <w:numId w:val="16"/>
        </w:numPr>
      </w:pPr>
      <w:r>
        <w:t>python-dotenv&gt;=1.0.0</w:t>
      </w:r>
    </w:p>
    <w:p w14:paraId="17BAAE76" w14:textId="77777777" w:rsidR="001879E4" w:rsidRPr="001879E4" w:rsidRDefault="001879E4" w:rsidP="001879E4">
      <w:pPr>
        <w:pStyle w:val="1-"/>
      </w:pPr>
    </w:p>
    <w:sectPr w:rsidR="001879E4" w:rsidRPr="001879E4" w:rsidSect="00B5339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9BDF7" w14:textId="77777777" w:rsidR="00AE6B71" w:rsidRDefault="00AE6B71">
      <w:r>
        <w:separator/>
      </w:r>
    </w:p>
  </w:endnote>
  <w:endnote w:type="continuationSeparator" w:id="0">
    <w:p w14:paraId="3D17CB64" w14:textId="77777777" w:rsidR="00AE6B71" w:rsidRDefault="00AE6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7AC0F" w14:textId="77777777" w:rsidR="00DC3428" w:rsidRDefault="00DC34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3255741"/>
      <w:docPartObj>
        <w:docPartGallery w:val="Page Numbers (Bottom of Page)"/>
        <w:docPartUnique/>
      </w:docPartObj>
    </w:sdtPr>
    <w:sdtContent>
      <w:p w14:paraId="78C6C630" w14:textId="58249F17" w:rsidR="00DC3428" w:rsidRDefault="002E13E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7BF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097D7" w14:textId="77777777" w:rsidR="00DC3428" w:rsidRDefault="00DC342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15F86" w14:textId="77777777" w:rsidR="00AE6B71" w:rsidRDefault="00AE6B71">
      <w:r>
        <w:separator/>
      </w:r>
    </w:p>
  </w:footnote>
  <w:footnote w:type="continuationSeparator" w:id="0">
    <w:p w14:paraId="5B3DB40B" w14:textId="77777777" w:rsidR="00AE6B71" w:rsidRDefault="00AE6B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DD892" w14:textId="77777777" w:rsidR="00DC3428" w:rsidRDefault="00DC34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215CF" w14:textId="77777777" w:rsidR="00DC3428" w:rsidRDefault="00DC34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01B65" w14:textId="77777777" w:rsidR="00DC3428" w:rsidRDefault="00DC34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2E6B"/>
    <w:multiLevelType w:val="hybridMultilevel"/>
    <w:tmpl w:val="0BFE63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87A55A3"/>
    <w:multiLevelType w:val="hybridMultilevel"/>
    <w:tmpl w:val="975E9FE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124340B5"/>
    <w:multiLevelType w:val="hybridMultilevel"/>
    <w:tmpl w:val="1D8AA6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964D37"/>
    <w:multiLevelType w:val="hybridMultilevel"/>
    <w:tmpl w:val="2C540968"/>
    <w:lvl w:ilvl="0" w:tplc="1CE831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460032"/>
    <w:multiLevelType w:val="hybridMultilevel"/>
    <w:tmpl w:val="471EC5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CD644C"/>
    <w:multiLevelType w:val="multilevel"/>
    <w:tmpl w:val="23E8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01F8D"/>
    <w:multiLevelType w:val="multilevel"/>
    <w:tmpl w:val="4BD0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FE13ED"/>
    <w:multiLevelType w:val="multilevel"/>
    <w:tmpl w:val="564890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03B8B"/>
    <w:multiLevelType w:val="hybridMultilevel"/>
    <w:tmpl w:val="EF5C3D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131120"/>
    <w:multiLevelType w:val="multilevel"/>
    <w:tmpl w:val="55C4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C665D3"/>
    <w:multiLevelType w:val="multilevel"/>
    <w:tmpl w:val="21DC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617AF"/>
    <w:multiLevelType w:val="multilevel"/>
    <w:tmpl w:val="6F407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7C00DE"/>
    <w:multiLevelType w:val="hybridMultilevel"/>
    <w:tmpl w:val="EE84CF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6E610D"/>
    <w:multiLevelType w:val="multilevel"/>
    <w:tmpl w:val="E3E6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F9049A"/>
    <w:multiLevelType w:val="multilevel"/>
    <w:tmpl w:val="624E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E31F2B"/>
    <w:multiLevelType w:val="multilevel"/>
    <w:tmpl w:val="C34A75D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56524C8E"/>
    <w:multiLevelType w:val="multilevel"/>
    <w:tmpl w:val="2F7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7B0600"/>
    <w:multiLevelType w:val="hybridMultilevel"/>
    <w:tmpl w:val="CF860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BB7248"/>
    <w:multiLevelType w:val="multilevel"/>
    <w:tmpl w:val="0562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8E6E8A"/>
    <w:multiLevelType w:val="multilevel"/>
    <w:tmpl w:val="C4BE2A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44A4B"/>
    <w:multiLevelType w:val="multilevel"/>
    <w:tmpl w:val="DDC2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578C9"/>
    <w:multiLevelType w:val="hybridMultilevel"/>
    <w:tmpl w:val="FD868F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70A7C6E"/>
    <w:multiLevelType w:val="multilevel"/>
    <w:tmpl w:val="93FC97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C8172C"/>
    <w:multiLevelType w:val="multilevel"/>
    <w:tmpl w:val="3C0E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61F4A"/>
    <w:multiLevelType w:val="hybridMultilevel"/>
    <w:tmpl w:val="0E08CD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DDD6277"/>
    <w:multiLevelType w:val="hybridMultilevel"/>
    <w:tmpl w:val="51A232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74667815">
    <w:abstractNumId w:val="23"/>
  </w:num>
  <w:num w:numId="2" w16cid:durableId="2060130711">
    <w:abstractNumId w:val="3"/>
  </w:num>
  <w:num w:numId="3" w16cid:durableId="391201459">
    <w:abstractNumId w:val="1"/>
  </w:num>
  <w:num w:numId="4" w16cid:durableId="1260411138">
    <w:abstractNumId w:val="17"/>
  </w:num>
  <w:num w:numId="5" w16cid:durableId="260920801">
    <w:abstractNumId w:val="6"/>
  </w:num>
  <w:num w:numId="6" w16cid:durableId="270282152">
    <w:abstractNumId w:val="4"/>
  </w:num>
  <w:num w:numId="7" w16cid:durableId="1712458644">
    <w:abstractNumId w:val="24"/>
  </w:num>
  <w:num w:numId="8" w16cid:durableId="172379147">
    <w:abstractNumId w:val="27"/>
  </w:num>
  <w:num w:numId="9" w16cid:durableId="32848832">
    <w:abstractNumId w:val="10"/>
  </w:num>
  <w:num w:numId="10" w16cid:durableId="67843929">
    <w:abstractNumId w:val="19"/>
  </w:num>
  <w:num w:numId="11" w16cid:durableId="1788429252">
    <w:abstractNumId w:val="2"/>
  </w:num>
  <w:num w:numId="12" w16cid:durableId="1768186983">
    <w:abstractNumId w:val="26"/>
  </w:num>
  <w:num w:numId="13" w16cid:durableId="785000014">
    <w:abstractNumId w:val="21"/>
  </w:num>
  <w:num w:numId="14" w16cid:durableId="734426364">
    <w:abstractNumId w:val="9"/>
  </w:num>
  <w:num w:numId="15" w16cid:durableId="21713321">
    <w:abstractNumId w:val="25"/>
  </w:num>
  <w:num w:numId="16" w16cid:durableId="2131313673">
    <w:abstractNumId w:val="28"/>
  </w:num>
  <w:num w:numId="17" w16cid:durableId="1576470913">
    <w:abstractNumId w:val="14"/>
  </w:num>
  <w:num w:numId="18" w16cid:durableId="108816451">
    <w:abstractNumId w:val="0"/>
  </w:num>
  <w:num w:numId="19" w16cid:durableId="519470266">
    <w:abstractNumId w:val="15"/>
  </w:num>
  <w:num w:numId="20" w16cid:durableId="1020937213">
    <w:abstractNumId w:val="5"/>
  </w:num>
  <w:num w:numId="21" w16cid:durableId="1257011412">
    <w:abstractNumId w:val="20"/>
  </w:num>
  <w:num w:numId="22" w16cid:durableId="676229257">
    <w:abstractNumId w:val="11"/>
    <w:lvlOverride w:ilvl="0">
      <w:startOverride w:val="4"/>
    </w:lvlOverride>
  </w:num>
  <w:num w:numId="23" w16cid:durableId="1806313388">
    <w:abstractNumId w:val="8"/>
  </w:num>
  <w:num w:numId="24" w16cid:durableId="1466385227">
    <w:abstractNumId w:val="13"/>
    <w:lvlOverride w:ilvl="0">
      <w:startOverride w:val="3"/>
    </w:lvlOverride>
  </w:num>
  <w:num w:numId="25" w16cid:durableId="1942758874">
    <w:abstractNumId w:val="12"/>
  </w:num>
  <w:num w:numId="26" w16cid:durableId="1765150802">
    <w:abstractNumId w:val="16"/>
    <w:lvlOverride w:ilvl="0">
      <w:startOverride w:val="3"/>
    </w:lvlOverride>
  </w:num>
  <w:num w:numId="27" w16cid:durableId="182520267">
    <w:abstractNumId w:val="22"/>
  </w:num>
  <w:num w:numId="28" w16cid:durableId="942763760">
    <w:abstractNumId w:val="18"/>
    <w:lvlOverride w:ilvl="0">
      <w:startOverride w:val="4"/>
    </w:lvlOverride>
  </w:num>
  <w:num w:numId="29" w16cid:durableId="1962296446">
    <w:abstractNumId w:val="7"/>
  </w:num>
  <w:num w:numId="30" w16cid:durableId="1150290071">
    <w:abstractNumId w:val="17"/>
  </w:num>
  <w:num w:numId="31" w16cid:durableId="406076703">
    <w:abstractNumId w:val="17"/>
  </w:num>
  <w:num w:numId="32" w16cid:durableId="1441219061">
    <w:abstractNumId w:val="17"/>
  </w:num>
  <w:num w:numId="33" w16cid:durableId="2136563077">
    <w:abstractNumId w:val="17"/>
  </w:num>
  <w:num w:numId="34" w16cid:durableId="440491810">
    <w:abstractNumId w:val="17"/>
  </w:num>
  <w:num w:numId="35" w16cid:durableId="1257442640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F39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506C"/>
    <w:rsid w:val="000254F5"/>
    <w:rsid w:val="0002568C"/>
    <w:rsid w:val="0002706D"/>
    <w:rsid w:val="0002740F"/>
    <w:rsid w:val="00031A67"/>
    <w:rsid w:val="00035933"/>
    <w:rsid w:val="000359BD"/>
    <w:rsid w:val="00036DE1"/>
    <w:rsid w:val="00036FC7"/>
    <w:rsid w:val="00043400"/>
    <w:rsid w:val="00045DCB"/>
    <w:rsid w:val="000466EB"/>
    <w:rsid w:val="00051597"/>
    <w:rsid w:val="00053D28"/>
    <w:rsid w:val="000558E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ABB"/>
    <w:rsid w:val="00083E6A"/>
    <w:rsid w:val="0008603A"/>
    <w:rsid w:val="00091442"/>
    <w:rsid w:val="00092FC0"/>
    <w:rsid w:val="0009526B"/>
    <w:rsid w:val="00095673"/>
    <w:rsid w:val="00096046"/>
    <w:rsid w:val="00096146"/>
    <w:rsid w:val="0009637C"/>
    <w:rsid w:val="000966A5"/>
    <w:rsid w:val="00096D9F"/>
    <w:rsid w:val="000A0BF3"/>
    <w:rsid w:val="000A0F39"/>
    <w:rsid w:val="000A1C41"/>
    <w:rsid w:val="000A1FAA"/>
    <w:rsid w:val="000A482C"/>
    <w:rsid w:val="000A7CEE"/>
    <w:rsid w:val="000B25FA"/>
    <w:rsid w:val="000B30CF"/>
    <w:rsid w:val="000B30E9"/>
    <w:rsid w:val="000B3E08"/>
    <w:rsid w:val="000B670A"/>
    <w:rsid w:val="000B76B9"/>
    <w:rsid w:val="000C06AC"/>
    <w:rsid w:val="000C0DB7"/>
    <w:rsid w:val="000C47BA"/>
    <w:rsid w:val="000C4E88"/>
    <w:rsid w:val="000C5AA0"/>
    <w:rsid w:val="000C691F"/>
    <w:rsid w:val="000C6BA6"/>
    <w:rsid w:val="000D0744"/>
    <w:rsid w:val="000D0B78"/>
    <w:rsid w:val="000D1562"/>
    <w:rsid w:val="000D2953"/>
    <w:rsid w:val="000D3A79"/>
    <w:rsid w:val="000D5517"/>
    <w:rsid w:val="000D5F4E"/>
    <w:rsid w:val="000D6731"/>
    <w:rsid w:val="000D7434"/>
    <w:rsid w:val="000E04C3"/>
    <w:rsid w:val="000E1AFC"/>
    <w:rsid w:val="000E1F55"/>
    <w:rsid w:val="000E284C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05D"/>
    <w:rsid w:val="000F7BC7"/>
    <w:rsid w:val="000F7ED6"/>
    <w:rsid w:val="0010611F"/>
    <w:rsid w:val="00111F83"/>
    <w:rsid w:val="0011238E"/>
    <w:rsid w:val="00112C81"/>
    <w:rsid w:val="00112F52"/>
    <w:rsid w:val="001149D1"/>
    <w:rsid w:val="00114BB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954"/>
    <w:rsid w:val="001330D7"/>
    <w:rsid w:val="00134076"/>
    <w:rsid w:val="00135451"/>
    <w:rsid w:val="0014090E"/>
    <w:rsid w:val="00140C01"/>
    <w:rsid w:val="001440AE"/>
    <w:rsid w:val="00145AF3"/>
    <w:rsid w:val="0014694C"/>
    <w:rsid w:val="00150350"/>
    <w:rsid w:val="00150B0B"/>
    <w:rsid w:val="00153BD9"/>
    <w:rsid w:val="00153D42"/>
    <w:rsid w:val="00155442"/>
    <w:rsid w:val="00155972"/>
    <w:rsid w:val="00155B94"/>
    <w:rsid w:val="00156766"/>
    <w:rsid w:val="0016011A"/>
    <w:rsid w:val="00162758"/>
    <w:rsid w:val="00164A94"/>
    <w:rsid w:val="00165265"/>
    <w:rsid w:val="001671D7"/>
    <w:rsid w:val="00170A1E"/>
    <w:rsid w:val="0017158A"/>
    <w:rsid w:val="00173460"/>
    <w:rsid w:val="00174DED"/>
    <w:rsid w:val="001754D9"/>
    <w:rsid w:val="0017562D"/>
    <w:rsid w:val="0017709E"/>
    <w:rsid w:val="001801ED"/>
    <w:rsid w:val="001879E4"/>
    <w:rsid w:val="00190447"/>
    <w:rsid w:val="00190BD7"/>
    <w:rsid w:val="00192CF2"/>
    <w:rsid w:val="00193A2F"/>
    <w:rsid w:val="0019489A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27B56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566E7"/>
    <w:rsid w:val="002618B1"/>
    <w:rsid w:val="00266182"/>
    <w:rsid w:val="002678AD"/>
    <w:rsid w:val="00273A0B"/>
    <w:rsid w:val="00273B67"/>
    <w:rsid w:val="00273CF3"/>
    <w:rsid w:val="00274209"/>
    <w:rsid w:val="0027523A"/>
    <w:rsid w:val="00277A5C"/>
    <w:rsid w:val="0028159E"/>
    <w:rsid w:val="00282495"/>
    <w:rsid w:val="00284A94"/>
    <w:rsid w:val="00285C6E"/>
    <w:rsid w:val="0028634A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319C"/>
    <w:rsid w:val="002A3376"/>
    <w:rsid w:val="002A386F"/>
    <w:rsid w:val="002A4ADC"/>
    <w:rsid w:val="002B00A2"/>
    <w:rsid w:val="002B0385"/>
    <w:rsid w:val="002B12E6"/>
    <w:rsid w:val="002B3CE8"/>
    <w:rsid w:val="002B4438"/>
    <w:rsid w:val="002B7B77"/>
    <w:rsid w:val="002C0239"/>
    <w:rsid w:val="002C0FD5"/>
    <w:rsid w:val="002C2043"/>
    <w:rsid w:val="002C2D84"/>
    <w:rsid w:val="002C30B7"/>
    <w:rsid w:val="002C3346"/>
    <w:rsid w:val="002C5FA1"/>
    <w:rsid w:val="002C7753"/>
    <w:rsid w:val="002D00AE"/>
    <w:rsid w:val="002D4E48"/>
    <w:rsid w:val="002D4FEB"/>
    <w:rsid w:val="002D68C3"/>
    <w:rsid w:val="002E0943"/>
    <w:rsid w:val="002E13EA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75F6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6F97"/>
    <w:rsid w:val="0032158C"/>
    <w:rsid w:val="00323B13"/>
    <w:rsid w:val="00324098"/>
    <w:rsid w:val="00325123"/>
    <w:rsid w:val="003259BB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7A54"/>
    <w:rsid w:val="0034090C"/>
    <w:rsid w:val="00340DB0"/>
    <w:rsid w:val="003439E0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3F97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2432"/>
    <w:rsid w:val="003B2761"/>
    <w:rsid w:val="003B3EFC"/>
    <w:rsid w:val="003B54B5"/>
    <w:rsid w:val="003B54FF"/>
    <w:rsid w:val="003B5E88"/>
    <w:rsid w:val="003B7302"/>
    <w:rsid w:val="003C0308"/>
    <w:rsid w:val="003C0945"/>
    <w:rsid w:val="003C1642"/>
    <w:rsid w:val="003C4F84"/>
    <w:rsid w:val="003C5700"/>
    <w:rsid w:val="003C6C29"/>
    <w:rsid w:val="003D3C1F"/>
    <w:rsid w:val="003D4C6B"/>
    <w:rsid w:val="003D6206"/>
    <w:rsid w:val="003D67C8"/>
    <w:rsid w:val="003D78AC"/>
    <w:rsid w:val="003E26DA"/>
    <w:rsid w:val="003E2786"/>
    <w:rsid w:val="003E3A83"/>
    <w:rsid w:val="003E61F1"/>
    <w:rsid w:val="003F0D77"/>
    <w:rsid w:val="003F0DE0"/>
    <w:rsid w:val="003F26F4"/>
    <w:rsid w:val="003F296D"/>
    <w:rsid w:val="003F3561"/>
    <w:rsid w:val="003F495F"/>
    <w:rsid w:val="003F59C8"/>
    <w:rsid w:val="003F749D"/>
    <w:rsid w:val="00400EF2"/>
    <w:rsid w:val="00405AA4"/>
    <w:rsid w:val="00406B01"/>
    <w:rsid w:val="004076B7"/>
    <w:rsid w:val="00412028"/>
    <w:rsid w:val="004126AB"/>
    <w:rsid w:val="00412723"/>
    <w:rsid w:val="0041358E"/>
    <w:rsid w:val="00416753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58E5"/>
    <w:rsid w:val="00466139"/>
    <w:rsid w:val="00467803"/>
    <w:rsid w:val="00467F0F"/>
    <w:rsid w:val="00470944"/>
    <w:rsid w:val="00470A18"/>
    <w:rsid w:val="00470E3B"/>
    <w:rsid w:val="00472967"/>
    <w:rsid w:val="00472C75"/>
    <w:rsid w:val="004732F3"/>
    <w:rsid w:val="004739A2"/>
    <w:rsid w:val="00473D09"/>
    <w:rsid w:val="00473D74"/>
    <w:rsid w:val="00476FB7"/>
    <w:rsid w:val="004800EB"/>
    <w:rsid w:val="004808C6"/>
    <w:rsid w:val="0048098C"/>
    <w:rsid w:val="004836C2"/>
    <w:rsid w:val="00483CCF"/>
    <w:rsid w:val="00483EBF"/>
    <w:rsid w:val="00484C4F"/>
    <w:rsid w:val="00485850"/>
    <w:rsid w:val="00487CE8"/>
    <w:rsid w:val="004905CA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179"/>
    <w:rsid w:val="004B5579"/>
    <w:rsid w:val="004B6E69"/>
    <w:rsid w:val="004C1732"/>
    <w:rsid w:val="004C3A4B"/>
    <w:rsid w:val="004C5226"/>
    <w:rsid w:val="004C6BD2"/>
    <w:rsid w:val="004C787F"/>
    <w:rsid w:val="004D0D11"/>
    <w:rsid w:val="004D1648"/>
    <w:rsid w:val="004D3114"/>
    <w:rsid w:val="004D5D91"/>
    <w:rsid w:val="004D7422"/>
    <w:rsid w:val="004E406A"/>
    <w:rsid w:val="004E533C"/>
    <w:rsid w:val="004E563D"/>
    <w:rsid w:val="004E58E3"/>
    <w:rsid w:val="004E6EE2"/>
    <w:rsid w:val="004E7E49"/>
    <w:rsid w:val="004F059F"/>
    <w:rsid w:val="004F13DD"/>
    <w:rsid w:val="004F5ECC"/>
    <w:rsid w:val="004F5F53"/>
    <w:rsid w:val="00500D47"/>
    <w:rsid w:val="0050508B"/>
    <w:rsid w:val="005058F0"/>
    <w:rsid w:val="0050779F"/>
    <w:rsid w:val="00510EE9"/>
    <w:rsid w:val="00512C7D"/>
    <w:rsid w:val="00513E60"/>
    <w:rsid w:val="00516642"/>
    <w:rsid w:val="00517B1C"/>
    <w:rsid w:val="005200A4"/>
    <w:rsid w:val="00520154"/>
    <w:rsid w:val="005202F5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7E4"/>
    <w:rsid w:val="00534B54"/>
    <w:rsid w:val="00535171"/>
    <w:rsid w:val="0053761F"/>
    <w:rsid w:val="00537932"/>
    <w:rsid w:val="00540855"/>
    <w:rsid w:val="00542076"/>
    <w:rsid w:val="005422EA"/>
    <w:rsid w:val="00542FFA"/>
    <w:rsid w:val="00543FC7"/>
    <w:rsid w:val="00544DDE"/>
    <w:rsid w:val="00545126"/>
    <w:rsid w:val="00545461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FBE"/>
    <w:rsid w:val="00565F09"/>
    <w:rsid w:val="005739F8"/>
    <w:rsid w:val="0057569A"/>
    <w:rsid w:val="0057737B"/>
    <w:rsid w:val="00577841"/>
    <w:rsid w:val="00580459"/>
    <w:rsid w:val="00580484"/>
    <w:rsid w:val="00582126"/>
    <w:rsid w:val="00582EF6"/>
    <w:rsid w:val="00583602"/>
    <w:rsid w:val="00583862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53B4"/>
    <w:rsid w:val="005C5A77"/>
    <w:rsid w:val="005D1D2E"/>
    <w:rsid w:val="005D4758"/>
    <w:rsid w:val="005D4BD5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045A"/>
    <w:rsid w:val="005F1E07"/>
    <w:rsid w:val="005F24DD"/>
    <w:rsid w:val="005F4B4E"/>
    <w:rsid w:val="005F71AF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1774C"/>
    <w:rsid w:val="00620626"/>
    <w:rsid w:val="006230E8"/>
    <w:rsid w:val="0062365C"/>
    <w:rsid w:val="006244AA"/>
    <w:rsid w:val="00624F59"/>
    <w:rsid w:val="006260D1"/>
    <w:rsid w:val="00626646"/>
    <w:rsid w:val="00631935"/>
    <w:rsid w:val="0063209A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3963"/>
    <w:rsid w:val="0065408F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17D3"/>
    <w:rsid w:val="00673289"/>
    <w:rsid w:val="0067429B"/>
    <w:rsid w:val="006808FD"/>
    <w:rsid w:val="00683F08"/>
    <w:rsid w:val="00683F78"/>
    <w:rsid w:val="00684D56"/>
    <w:rsid w:val="00687663"/>
    <w:rsid w:val="00691400"/>
    <w:rsid w:val="00692C18"/>
    <w:rsid w:val="00693470"/>
    <w:rsid w:val="00693B83"/>
    <w:rsid w:val="00694207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8B1"/>
    <w:rsid w:val="006C13F3"/>
    <w:rsid w:val="006C1565"/>
    <w:rsid w:val="006C2261"/>
    <w:rsid w:val="006C38E3"/>
    <w:rsid w:val="006C42FC"/>
    <w:rsid w:val="006C4686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CA6"/>
    <w:rsid w:val="00725E4C"/>
    <w:rsid w:val="00726155"/>
    <w:rsid w:val="00730AB8"/>
    <w:rsid w:val="007318FA"/>
    <w:rsid w:val="007319FF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461D6"/>
    <w:rsid w:val="00753204"/>
    <w:rsid w:val="007600DC"/>
    <w:rsid w:val="00761962"/>
    <w:rsid w:val="007625C0"/>
    <w:rsid w:val="00763AFC"/>
    <w:rsid w:val="00763B4E"/>
    <w:rsid w:val="00766566"/>
    <w:rsid w:val="007668E6"/>
    <w:rsid w:val="00772E01"/>
    <w:rsid w:val="00774986"/>
    <w:rsid w:val="00780D60"/>
    <w:rsid w:val="0078271A"/>
    <w:rsid w:val="00782A55"/>
    <w:rsid w:val="00783F98"/>
    <w:rsid w:val="00784307"/>
    <w:rsid w:val="00785724"/>
    <w:rsid w:val="007858DB"/>
    <w:rsid w:val="007865FB"/>
    <w:rsid w:val="007866E6"/>
    <w:rsid w:val="00790A79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627D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65D6"/>
    <w:rsid w:val="00810EA5"/>
    <w:rsid w:val="008117CB"/>
    <w:rsid w:val="00811921"/>
    <w:rsid w:val="00812F30"/>
    <w:rsid w:val="00816613"/>
    <w:rsid w:val="00824631"/>
    <w:rsid w:val="0082687F"/>
    <w:rsid w:val="00830A0D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5EC3"/>
    <w:rsid w:val="0086102D"/>
    <w:rsid w:val="00861337"/>
    <w:rsid w:val="00861DF9"/>
    <w:rsid w:val="0086464C"/>
    <w:rsid w:val="0086487F"/>
    <w:rsid w:val="00864919"/>
    <w:rsid w:val="00864EA5"/>
    <w:rsid w:val="0086598F"/>
    <w:rsid w:val="00865C28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44CE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3F0B"/>
    <w:rsid w:val="008A6634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36D7"/>
    <w:rsid w:val="008C37D0"/>
    <w:rsid w:val="008C6D27"/>
    <w:rsid w:val="008C7536"/>
    <w:rsid w:val="008C7A5C"/>
    <w:rsid w:val="008D0CB7"/>
    <w:rsid w:val="008D3782"/>
    <w:rsid w:val="008D4479"/>
    <w:rsid w:val="008D5F8D"/>
    <w:rsid w:val="008D63BA"/>
    <w:rsid w:val="008D6D89"/>
    <w:rsid w:val="008D7B52"/>
    <w:rsid w:val="008D7E13"/>
    <w:rsid w:val="008E286F"/>
    <w:rsid w:val="008E4EFB"/>
    <w:rsid w:val="008E59BE"/>
    <w:rsid w:val="008E5C2D"/>
    <w:rsid w:val="008E7FE1"/>
    <w:rsid w:val="008F1384"/>
    <w:rsid w:val="008F2969"/>
    <w:rsid w:val="008F2BA2"/>
    <w:rsid w:val="008F35FA"/>
    <w:rsid w:val="008F3C19"/>
    <w:rsid w:val="008F40BE"/>
    <w:rsid w:val="008F4BA8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B8B"/>
    <w:rsid w:val="00914FC2"/>
    <w:rsid w:val="009207C0"/>
    <w:rsid w:val="00922D1F"/>
    <w:rsid w:val="00924D7B"/>
    <w:rsid w:val="00924E7D"/>
    <w:rsid w:val="00927D1A"/>
    <w:rsid w:val="00927DEE"/>
    <w:rsid w:val="009312FA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643"/>
    <w:rsid w:val="00966BEC"/>
    <w:rsid w:val="00967121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77B09"/>
    <w:rsid w:val="009803B3"/>
    <w:rsid w:val="00982211"/>
    <w:rsid w:val="0098251B"/>
    <w:rsid w:val="00982EC0"/>
    <w:rsid w:val="00982EC9"/>
    <w:rsid w:val="009906FF"/>
    <w:rsid w:val="00990C61"/>
    <w:rsid w:val="00992898"/>
    <w:rsid w:val="00993063"/>
    <w:rsid w:val="00994437"/>
    <w:rsid w:val="00996C1C"/>
    <w:rsid w:val="00996D3F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898"/>
    <w:rsid w:val="009E2FF2"/>
    <w:rsid w:val="009E350A"/>
    <w:rsid w:val="009E5AAE"/>
    <w:rsid w:val="009E60BA"/>
    <w:rsid w:val="009F0668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45C2"/>
    <w:rsid w:val="00A052C3"/>
    <w:rsid w:val="00A06CB2"/>
    <w:rsid w:val="00A111C2"/>
    <w:rsid w:val="00A115A0"/>
    <w:rsid w:val="00A12824"/>
    <w:rsid w:val="00A178CC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63D1"/>
    <w:rsid w:val="00A476BA"/>
    <w:rsid w:val="00A50511"/>
    <w:rsid w:val="00A50596"/>
    <w:rsid w:val="00A51708"/>
    <w:rsid w:val="00A51740"/>
    <w:rsid w:val="00A52AD4"/>
    <w:rsid w:val="00A54517"/>
    <w:rsid w:val="00A5455A"/>
    <w:rsid w:val="00A56E7B"/>
    <w:rsid w:val="00A573AD"/>
    <w:rsid w:val="00A60DC5"/>
    <w:rsid w:val="00A648BA"/>
    <w:rsid w:val="00A6500E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A97"/>
    <w:rsid w:val="00A94184"/>
    <w:rsid w:val="00A9426D"/>
    <w:rsid w:val="00A958C3"/>
    <w:rsid w:val="00AA119A"/>
    <w:rsid w:val="00AA1BB3"/>
    <w:rsid w:val="00AA2A9D"/>
    <w:rsid w:val="00AA40E8"/>
    <w:rsid w:val="00AA6010"/>
    <w:rsid w:val="00AA627C"/>
    <w:rsid w:val="00AA6FC0"/>
    <w:rsid w:val="00AB11C0"/>
    <w:rsid w:val="00AB25E1"/>
    <w:rsid w:val="00AB4737"/>
    <w:rsid w:val="00AB4ECB"/>
    <w:rsid w:val="00AB64D6"/>
    <w:rsid w:val="00AB6AE5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D13"/>
    <w:rsid w:val="00AE60E6"/>
    <w:rsid w:val="00AE6B71"/>
    <w:rsid w:val="00AE6E19"/>
    <w:rsid w:val="00AE7FDE"/>
    <w:rsid w:val="00AF1370"/>
    <w:rsid w:val="00AF1D14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184A"/>
    <w:rsid w:val="00B2319C"/>
    <w:rsid w:val="00B243A8"/>
    <w:rsid w:val="00B249E5"/>
    <w:rsid w:val="00B2760F"/>
    <w:rsid w:val="00B32157"/>
    <w:rsid w:val="00B32E78"/>
    <w:rsid w:val="00B36B10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87D2F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656"/>
    <w:rsid w:val="00BA4BA1"/>
    <w:rsid w:val="00BA5FD1"/>
    <w:rsid w:val="00BA609E"/>
    <w:rsid w:val="00BA69A8"/>
    <w:rsid w:val="00BA6F7E"/>
    <w:rsid w:val="00BB1FAA"/>
    <w:rsid w:val="00BB3EFA"/>
    <w:rsid w:val="00BC0EB3"/>
    <w:rsid w:val="00BC5604"/>
    <w:rsid w:val="00BD0027"/>
    <w:rsid w:val="00BD00F5"/>
    <w:rsid w:val="00BD137E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6A82"/>
    <w:rsid w:val="00BF7DD7"/>
    <w:rsid w:val="00C023C8"/>
    <w:rsid w:val="00C03184"/>
    <w:rsid w:val="00C032FC"/>
    <w:rsid w:val="00C035DD"/>
    <w:rsid w:val="00C04151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3362"/>
    <w:rsid w:val="00C5339D"/>
    <w:rsid w:val="00C54840"/>
    <w:rsid w:val="00C563B3"/>
    <w:rsid w:val="00C57480"/>
    <w:rsid w:val="00C6340B"/>
    <w:rsid w:val="00C64F6A"/>
    <w:rsid w:val="00C6565B"/>
    <w:rsid w:val="00C67E58"/>
    <w:rsid w:val="00C73678"/>
    <w:rsid w:val="00C73740"/>
    <w:rsid w:val="00C73BE4"/>
    <w:rsid w:val="00C80A65"/>
    <w:rsid w:val="00C823EF"/>
    <w:rsid w:val="00C8269C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2A4F"/>
    <w:rsid w:val="00CD3926"/>
    <w:rsid w:val="00CD397D"/>
    <w:rsid w:val="00CD5B7D"/>
    <w:rsid w:val="00CE4A7C"/>
    <w:rsid w:val="00CE5C79"/>
    <w:rsid w:val="00CE723C"/>
    <w:rsid w:val="00CF1AF9"/>
    <w:rsid w:val="00CF560B"/>
    <w:rsid w:val="00CF58E2"/>
    <w:rsid w:val="00CF5D26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10FD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3374"/>
    <w:rsid w:val="00D436FA"/>
    <w:rsid w:val="00D44939"/>
    <w:rsid w:val="00D52477"/>
    <w:rsid w:val="00D547B5"/>
    <w:rsid w:val="00D557F8"/>
    <w:rsid w:val="00D55A42"/>
    <w:rsid w:val="00D56706"/>
    <w:rsid w:val="00D57F3C"/>
    <w:rsid w:val="00D61B68"/>
    <w:rsid w:val="00D6220D"/>
    <w:rsid w:val="00D648F8"/>
    <w:rsid w:val="00D65DC9"/>
    <w:rsid w:val="00D66020"/>
    <w:rsid w:val="00D70057"/>
    <w:rsid w:val="00D730B7"/>
    <w:rsid w:val="00D7337C"/>
    <w:rsid w:val="00D740DE"/>
    <w:rsid w:val="00D76024"/>
    <w:rsid w:val="00D76F40"/>
    <w:rsid w:val="00D778E5"/>
    <w:rsid w:val="00D80836"/>
    <w:rsid w:val="00D81EC9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5A48"/>
    <w:rsid w:val="00D96192"/>
    <w:rsid w:val="00D961DE"/>
    <w:rsid w:val="00D97508"/>
    <w:rsid w:val="00DA1A2F"/>
    <w:rsid w:val="00DA1A4F"/>
    <w:rsid w:val="00DA1D84"/>
    <w:rsid w:val="00DA3548"/>
    <w:rsid w:val="00DA3658"/>
    <w:rsid w:val="00DA44AE"/>
    <w:rsid w:val="00DA4A72"/>
    <w:rsid w:val="00DA6576"/>
    <w:rsid w:val="00DA682A"/>
    <w:rsid w:val="00DA7BF8"/>
    <w:rsid w:val="00DB01A3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3428"/>
    <w:rsid w:val="00DC55DC"/>
    <w:rsid w:val="00DC675C"/>
    <w:rsid w:val="00DD0622"/>
    <w:rsid w:val="00DD460B"/>
    <w:rsid w:val="00DD67CA"/>
    <w:rsid w:val="00DD6B6B"/>
    <w:rsid w:val="00DD6F30"/>
    <w:rsid w:val="00DD7043"/>
    <w:rsid w:val="00DE33C8"/>
    <w:rsid w:val="00DE5961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DF8"/>
    <w:rsid w:val="00E11F5D"/>
    <w:rsid w:val="00E12CBE"/>
    <w:rsid w:val="00E212B5"/>
    <w:rsid w:val="00E21322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43ED"/>
    <w:rsid w:val="00E448B4"/>
    <w:rsid w:val="00E44F86"/>
    <w:rsid w:val="00E451EC"/>
    <w:rsid w:val="00E45F05"/>
    <w:rsid w:val="00E505A4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4955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6016"/>
    <w:rsid w:val="00E97481"/>
    <w:rsid w:val="00E97D15"/>
    <w:rsid w:val="00EA2450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803"/>
    <w:rsid w:val="00ED79FC"/>
    <w:rsid w:val="00ED7AEC"/>
    <w:rsid w:val="00EE027B"/>
    <w:rsid w:val="00EE072F"/>
    <w:rsid w:val="00EE4AE3"/>
    <w:rsid w:val="00EE50C5"/>
    <w:rsid w:val="00EE5D4D"/>
    <w:rsid w:val="00EE68F7"/>
    <w:rsid w:val="00EE7473"/>
    <w:rsid w:val="00EE78A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2BA5"/>
    <w:rsid w:val="00F241AA"/>
    <w:rsid w:val="00F2502B"/>
    <w:rsid w:val="00F25CE6"/>
    <w:rsid w:val="00F25FEE"/>
    <w:rsid w:val="00F27874"/>
    <w:rsid w:val="00F33BBB"/>
    <w:rsid w:val="00F3457B"/>
    <w:rsid w:val="00F34AF4"/>
    <w:rsid w:val="00F42EB6"/>
    <w:rsid w:val="00F433FE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66E99"/>
    <w:rsid w:val="00F70B59"/>
    <w:rsid w:val="00F70EB7"/>
    <w:rsid w:val="00F71A52"/>
    <w:rsid w:val="00F75D7E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06E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6A7E"/>
    <w:rsid w:val="00FD72EA"/>
    <w:rsid w:val="00FE2677"/>
    <w:rsid w:val="00FE27C2"/>
    <w:rsid w:val="00FE3981"/>
    <w:rsid w:val="00FE4A10"/>
    <w:rsid w:val="00FE5C21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6F13A"/>
  <w15:docId w15:val="{2115D0B8-34D1-47FB-9D21-40A813E1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51E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057B8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057B8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057B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057B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057B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leGrid">
    <w:name w:val="Table Grid"/>
    <w:basedOn w:val="TableNormal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330826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C73BE4"/>
    <w:rPr>
      <w:rFonts w:ascii="Courier New" w:hAnsi="Courier New"/>
    </w:rPr>
  </w:style>
  <w:style w:type="paragraph" w:customStyle="1" w:styleId="MTDisplayEquation">
    <w:name w:val="MTDisplayEquation"/>
    <w:basedOn w:val="Normal"/>
    <w:next w:val="Normal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890993"/>
    <w:rPr>
      <w:sz w:val="24"/>
      <w:szCs w:val="24"/>
    </w:rPr>
  </w:style>
  <w:style w:type="character" w:styleId="PageNumber">
    <w:name w:val="page number"/>
    <w:basedOn w:val="DefaultParagraphFont"/>
    <w:rsid w:val="00C171AB"/>
  </w:style>
  <w:style w:type="paragraph" w:customStyle="1" w:styleId="a1">
    <w:name w:val="+Тит_Тема ВКР"/>
    <w:basedOn w:val="a2"/>
    <w:qFormat/>
    <w:rsid w:val="00A22A43"/>
    <w:pPr>
      <w:suppressAutoHyphens/>
    </w:pPr>
    <w:rPr>
      <w:b/>
      <w:sz w:val="32"/>
      <w:szCs w:val="36"/>
    </w:rPr>
  </w:style>
  <w:style w:type="paragraph" w:customStyle="1" w:styleId="a2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BalloonText">
    <w:name w:val="Balloon Text"/>
    <w:basedOn w:val="Normal"/>
    <w:link w:val="BalloonTextChar"/>
    <w:rsid w:val="00DC1F8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DC1F8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ED258B"/>
    <w:rPr>
      <w:color w:val="0000FF"/>
      <w:u w:val="single"/>
    </w:rPr>
  </w:style>
  <w:style w:type="paragraph" w:styleId="Header">
    <w:name w:val="header"/>
    <w:basedOn w:val="Normal"/>
    <w:link w:val="HeaderChar"/>
    <w:rsid w:val="00890993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rsid w:val="00890993"/>
    <w:rPr>
      <w:sz w:val="24"/>
      <w:szCs w:val="24"/>
    </w:rPr>
  </w:style>
  <w:style w:type="paragraph" w:styleId="ListParagraph">
    <w:name w:val="List Paragraph"/>
    <w:link w:val="ListParagraphChar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D6B6B"/>
    <w:rPr>
      <w:sz w:val="28"/>
      <w:szCs w:val="24"/>
    </w:rPr>
  </w:style>
  <w:style w:type="paragraph" w:styleId="Subtitle">
    <w:name w:val="Subtitle"/>
    <w:basedOn w:val="Normal"/>
    <w:next w:val="Normal"/>
    <w:link w:val="SubtitleChar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SubtitleChar">
    <w:name w:val="Subtitle Char"/>
    <w:basedOn w:val="DefaultParagraphFont"/>
    <w:link w:val="Subtitle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TOC1">
    <w:name w:val="toc 1"/>
    <w:basedOn w:val="10"/>
    <w:next w:val="Normal"/>
    <w:autoRedefine/>
    <w:uiPriority w:val="39"/>
    <w:qFormat/>
    <w:rsid w:val="003B5E88"/>
    <w:rPr>
      <w:noProof/>
    </w:rPr>
  </w:style>
  <w:style w:type="paragraph" w:customStyle="1" w:styleId="10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TOC2">
    <w:name w:val="toc 2"/>
    <w:basedOn w:val="20"/>
    <w:next w:val="Normal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0">
    <w:name w:val="+Оглавление 2"/>
    <w:basedOn w:val="10"/>
    <w:next w:val="Normal"/>
    <w:qFormat/>
    <w:rsid w:val="00CF75B8"/>
    <w:pPr>
      <w:ind w:left="284"/>
    </w:pPr>
  </w:style>
  <w:style w:type="paragraph" w:styleId="TOC3">
    <w:name w:val="toc 3"/>
    <w:basedOn w:val="30"/>
    <w:next w:val="Normal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0">
    <w:name w:val="+Оглавление 3"/>
    <w:basedOn w:val="10"/>
    <w:next w:val="Normal"/>
    <w:qFormat/>
    <w:rsid w:val="00CF75B8"/>
    <w:pPr>
      <w:ind w:left="567"/>
    </w:pPr>
  </w:style>
  <w:style w:type="paragraph" w:styleId="FootnoteText">
    <w:name w:val="footnote text"/>
    <w:basedOn w:val="Normal"/>
    <w:link w:val="FootnoteTextChar"/>
    <w:rsid w:val="001E438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1E4383"/>
  </w:style>
  <w:style w:type="character" w:styleId="FootnoteReference">
    <w:name w:val="footnote reference"/>
    <w:basedOn w:val="DefaultParagraphFont"/>
    <w:rsid w:val="001E4383"/>
    <w:rPr>
      <w:vertAlign w:val="superscript"/>
    </w:rPr>
  </w:style>
  <w:style w:type="character" w:customStyle="1" w:styleId="apple-converted-space">
    <w:name w:val="apple-converted-space"/>
    <w:basedOn w:val="DefaultParagraphFont"/>
    <w:rsid w:val="00914FC2"/>
  </w:style>
  <w:style w:type="character" w:customStyle="1" w:styleId="pubnames">
    <w:name w:val="pub_names"/>
    <w:basedOn w:val="DefaultParagraphFont"/>
    <w:rsid w:val="00914FC2"/>
  </w:style>
  <w:style w:type="paragraph" w:styleId="BodyText">
    <w:name w:val="Body Text"/>
    <w:basedOn w:val="Normal"/>
    <w:link w:val="BodyTextChar"/>
    <w:unhideWhenUsed/>
    <w:rsid w:val="00707AE3"/>
    <w:pPr>
      <w:jc w:val="center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707AE3"/>
    <w:rPr>
      <w:sz w:val="24"/>
    </w:rPr>
  </w:style>
  <w:style w:type="paragraph" w:customStyle="1" w:styleId="a3">
    <w:name w:val="+ЗАГОЛОВОК по центру"/>
    <w:next w:val="1-"/>
    <w:link w:val="a4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4">
    <w:name w:val="+ЗАГОЛОВОК по центру Знак"/>
    <w:basedOn w:val="Heading1Char"/>
    <w:link w:val="a3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DefaultParagraphFont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Normal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DefaultParagraphFont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ListParagraph"/>
    <w:link w:val="a5"/>
    <w:qFormat/>
    <w:rsid w:val="00634A0E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5">
    <w:name w:val="+Список использованных источников Знак"/>
    <w:basedOn w:val="ListParagraphChar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4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TOC4">
    <w:name w:val="toc 4"/>
    <w:basedOn w:val="40"/>
    <w:next w:val="Normal"/>
    <w:autoRedefine/>
    <w:uiPriority w:val="39"/>
    <w:rsid w:val="00FF0CF8"/>
  </w:style>
  <w:style w:type="paragraph" w:customStyle="1" w:styleId="40">
    <w:name w:val="+Оглавление 4"/>
    <w:basedOn w:val="10"/>
    <w:next w:val="Normal"/>
    <w:qFormat/>
    <w:rsid w:val="00FD445E"/>
    <w:pPr>
      <w:ind w:left="851"/>
    </w:pPr>
  </w:style>
  <w:style w:type="paragraph" w:customStyle="1" w:styleId="a6">
    <w:name w:val="+Заголовки"/>
    <w:basedOn w:val="Normal"/>
    <w:next w:val="Normal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1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7">
    <w:name w:val="+ЗаголРеферСодерж"/>
    <w:basedOn w:val="a2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8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9">
    <w:name w:val="+ПРИЛОЖЕНИЕ А и Загол. на сл. строке"/>
    <w:basedOn w:val="a3"/>
    <w:next w:val="1-"/>
    <w:rsid w:val="00310318"/>
    <w:rPr>
      <w:bCs w:val="0"/>
      <w:caps w:val="0"/>
    </w:rPr>
  </w:style>
  <w:style w:type="paragraph" w:customStyle="1" w:styleId="aa">
    <w:name w:val="Стиль +ПРИЛОЖЕНИЕ А + не все прописные"/>
    <w:basedOn w:val="Normal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OC5">
    <w:name w:val="toc 5"/>
    <w:basedOn w:val="Normal"/>
    <w:next w:val="Normal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3"/>
      </w:numPr>
    </w:pPr>
  </w:style>
  <w:style w:type="paragraph" w:customStyle="1" w:styleId="ab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customStyle="1" w:styleId="11">
    <w:name w:val="Неразрешенное упоминание1"/>
    <w:basedOn w:val="DefaultParagraphFont"/>
    <w:uiPriority w:val="99"/>
    <w:semiHidden/>
    <w:unhideWhenUsed/>
    <w:rsid w:val="00E451E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351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9822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/search/u-menia-seichas-self-index-ind-GrxAYuDFSf234HcssrTM3g" TargetMode="External"/><Relationship Id="rId13" Type="http://schemas.openxmlformats.org/officeDocument/2006/relationships/hyperlink" Target="https://www.perplexity.ai/search/u-menia-seichas-self-index-ind-GrxAYuDFSf234HcssrTM3g" TargetMode="External"/><Relationship Id="rId18" Type="http://schemas.openxmlformats.org/officeDocument/2006/relationships/image" Target="media/image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perplexity.ai/search/u-menia-seichas-self-index-ind-GrxAYuDFSf234HcssrTM3g" TargetMode="External"/><Relationship Id="rId17" Type="http://schemas.openxmlformats.org/officeDocument/2006/relationships/hyperlink" Target="https://www.perplexity.ai/search/u-menia-seichas-self-index-ind-GrxAYuDFSf234HcssrTM3g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perplexity.ai/search/u-menia-seichas-self-index-ind-GrxAYuDFSf234HcssrTM3g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erplexity.ai/search/u-menia-seichas-self-index-ind-GrxAYuDFSf234HcssrTM3g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www.perplexity.ai/search/u-menia-seichas-self-index-ind-GrxAYuDFSf234HcssrTM3g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www.perplexity.ai/search/u-menia-seichas-self-index-ind-GrxAYuDFSf234HcssrTM3g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perplexity.ai/search/u-menia-seichas-self-index-ind-GrxAYuDFSf234HcssrTM3g" TargetMode="External"/><Relationship Id="rId14" Type="http://schemas.openxmlformats.org/officeDocument/2006/relationships/hyperlink" Target="https://www.perplexity.ai/search/u-menia-seichas-self-index-ind-GrxAYuDFSf234HcssrTM3g" TargetMode="External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niversity\kurs_4\semestr_1\python_tech\6401afanasievva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37B1C3-90AB-4881-80A3-B83D82981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</Template>
  <TotalTime>106</TotalTime>
  <Pages>13</Pages>
  <Words>2087</Words>
  <Characters>11899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ssau</Company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Жиляев</dc:creator>
  <cp:lastModifiedBy>ilya-groza</cp:lastModifiedBy>
  <cp:revision>15</cp:revision>
  <cp:lastPrinted>2025-12-15T18:51:00Z</cp:lastPrinted>
  <dcterms:created xsi:type="dcterms:W3CDTF">2025-12-18T06:41:00Z</dcterms:created>
  <dcterms:modified xsi:type="dcterms:W3CDTF">2025-12-21T08:01:00Z</dcterms:modified>
</cp:coreProperties>
</file>